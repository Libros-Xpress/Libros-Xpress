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808" w14:textId="48CD88AF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24ABDA63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8ACECA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54059D3D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C45830" w14:textId="3265690C" w:rsidR="00D077E9" w:rsidRPr="00A84A7E" w:rsidRDefault="00A84A7E" w:rsidP="00D077E9">
                                  <w:pPr>
                                    <w:pStyle w:val="Ttulo"/>
                                    <w:spacing w:after="0"/>
                                    <w:rPr>
                                      <w:sz w:val="70"/>
                                      <w:szCs w:val="70"/>
                                      <w:lang w:bidi="es-ES"/>
                                    </w:rPr>
                                  </w:pPr>
                                  <w:r w:rsidRPr="00A84A7E">
                                    <w:rPr>
                                      <w:sz w:val="70"/>
                                      <w:szCs w:val="70"/>
                                      <w:lang w:bidi="es-ES"/>
                                    </w:rPr>
                                    <w:t>LIBRO</w:t>
                                  </w:r>
                                  <w:r w:rsidR="0057709C">
                                    <w:rPr>
                                      <w:sz w:val="70"/>
                                      <w:szCs w:val="70"/>
                                      <w:lang w:bidi="es-ES"/>
                                    </w:rPr>
                                    <w:t>S</w:t>
                                  </w:r>
                                  <w:r w:rsidRPr="00A84A7E">
                                    <w:rPr>
                                      <w:sz w:val="70"/>
                                      <w:szCs w:val="70"/>
                                      <w:lang w:bidi="es-ES"/>
                                    </w:rPr>
                                    <w:t>/XPRESS</w:t>
                                  </w:r>
                                </w:p>
                                <w:p w14:paraId="164157A1" w14:textId="6B0B6CFB" w:rsidR="00CD528B" w:rsidRPr="00D86945" w:rsidRDefault="00CD528B" w:rsidP="00D077E9">
                                  <w:pPr>
                                    <w:pStyle w:val="Ttulo"/>
                                    <w:spacing w:after="0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Sprint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72C45830" w14:textId="3265690C" w:rsidR="00D077E9" w:rsidRPr="00A84A7E" w:rsidRDefault="00A84A7E" w:rsidP="00D077E9">
                            <w:pPr>
                              <w:pStyle w:val="Ttulo"/>
                              <w:spacing w:after="0"/>
                              <w:rPr>
                                <w:sz w:val="70"/>
                                <w:szCs w:val="70"/>
                                <w:lang w:bidi="es-ES"/>
                              </w:rPr>
                            </w:pPr>
                            <w:r w:rsidRPr="00A84A7E">
                              <w:rPr>
                                <w:sz w:val="70"/>
                                <w:szCs w:val="70"/>
                                <w:lang w:bidi="es-ES"/>
                              </w:rPr>
                              <w:t>LIBRO</w:t>
                            </w:r>
                            <w:r w:rsidR="0057709C">
                              <w:rPr>
                                <w:sz w:val="70"/>
                                <w:szCs w:val="70"/>
                                <w:lang w:bidi="es-ES"/>
                              </w:rPr>
                              <w:t>S</w:t>
                            </w:r>
                            <w:r w:rsidRPr="00A84A7E">
                              <w:rPr>
                                <w:sz w:val="70"/>
                                <w:szCs w:val="70"/>
                                <w:lang w:bidi="es-ES"/>
                              </w:rPr>
                              <w:t>/XPRESS</w:t>
                            </w:r>
                          </w:p>
                          <w:p w14:paraId="164157A1" w14:textId="6B0B6CFB" w:rsidR="00CD528B" w:rsidRPr="00D86945" w:rsidRDefault="00CD528B" w:rsidP="00D077E9">
                            <w:pPr>
                              <w:pStyle w:val="Ttulo"/>
                              <w:spacing w:after="0"/>
                            </w:pPr>
                            <w:r>
                              <w:rPr>
                                <w:lang w:bidi="es-ES"/>
                              </w:rPr>
                              <w:t>Sprint 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4B70519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203DB939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656BC5">
                  <w:rPr>
                    <w:rStyle w:val="SubttuloCar"/>
                    <w:b w:val="0"/>
                    <w:noProof/>
                    <w:lang w:bidi="es-ES"/>
                  </w:rPr>
                  <w:t>23 abril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1616C70E" w14:textId="63917506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5E43558C" w14:textId="77777777" w:rsidR="00115350" w:rsidRPr="00115350" w:rsidRDefault="00115350" w:rsidP="00AB02A7">
            <w:pPr>
              <w:rPr>
                <w:noProof/>
                <w:sz w:val="10"/>
                <w:szCs w:val="10"/>
              </w:rPr>
            </w:pPr>
          </w:p>
          <w:p w14:paraId="4BECF89A" w14:textId="77777777" w:rsidR="00D077E9" w:rsidRPr="00BD4D2F" w:rsidRDefault="0050041D" w:rsidP="00AB02A7">
            <w:pPr>
              <w:rPr>
                <w:noProof/>
                <w:sz w:val="36"/>
                <w:szCs w:val="28"/>
                <w:lang w:bidi="es-ES"/>
              </w:rPr>
            </w:pPr>
            <w:r w:rsidRPr="00BD4D2F">
              <w:rPr>
                <w:noProof/>
                <w:sz w:val="36"/>
                <w:szCs w:val="28"/>
                <w:lang w:bidi="es-ES"/>
              </w:rPr>
              <w:t>Digital Shift</w:t>
            </w:r>
          </w:p>
          <w:p w14:paraId="4649A1F2" w14:textId="74F109F6" w:rsidR="00BD4D2F" w:rsidRPr="00D86945" w:rsidRDefault="00BD4D2F" w:rsidP="00AB02A7">
            <w:pPr>
              <w:rPr>
                <w:noProof/>
                <w:sz w:val="10"/>
                <w:szCs w:val="10"/>
              </w:rPr>
            </w:pPr>
            <w:r w:rsidRPr="00BD4D2F">
              <w:rPr>
                <w:noProof/>
                <w:sz w:val="36"/>
                <w:szCs w:val="28"/>
                <w:lang w:bidi="es-ES"/>
              </w:rPr>
              <w:t>Creador por: Robert Cerón, David Solís, Juan José Castro</w:t>
            </w:r>
          </w:p>
        </w:tc>
      </w:tr>
    </w:tbl>
    <w:p w14:paraId="722C7914" w14:textId="2C4B734A" w:rsidR="00D077E9" w:rsidRDefault="0050041D">
      <w:pPr>
        <w:spacing w:after="200"/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62336" behindDoc="0" locked="0" layoutInCell="1" allowOverlap="1" wp14:anchorId="3F32FEF6" wp14:editId="787F18E2">
            <wp:simplePos x="0" y="0"/>
            <wp:positionH relativeFrom="margin">
              <wp:posOffset>3853815</wp:posOffset>
            </wp:positionH>
            <wp:positionV relativeFrom="paragraph">
              <wp:posOffset>5947410</wp:posOffset>
            </wp:positionV>
            <wp:extent cx="2971800" cy="2495550"/>
            <wp:effectExtent l="0" t="0" r="0" b="0"/>
            <wp:wrapThrough wrapText="bothSides">
              <wp:wrapPolygon edited="0">
                <wp:start x="0" y="0"/>
                <wp:lineTo x="0" y="21435"/>
                <wp:lineTo x="21462" y="21435"/>
                <wp:lineTo x="21462" y="0"/>
                <wp:lineTo x="0" y="0"/>
              </wp:wrapPolygon>
            </wp:wrapThrough>
            <wp:docPr id="64600443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04437" name="Imagen 6460044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 w:rsidRPr="00D967AC">
        <w:rPr>
          <w:noProof/>
          <w:lang w:bidi="es-ES"/>
        </w:rPr>
        <w:drawing>
          <wp:anchor distT="0" distB="0" distL="114300" distR="114300" simplePos="0" relativeHeight="251661312" behindDoc="0" locked="0" layoutInCell="1" allowOverlap="1" wp14:anchorId="479084CC" wp14:editId="0E4366D8">
            <wp:simplePos x="0" y="0"/>
            <wp:positionH relativeFrom="column">
              <wp:posOffset>4949190</wp:posOffset>
            </wp:positionH>
            <wp:positionV relativeFrom="paragraph">
              <wp:posOffset>7833359</wp:posOffset>
            </wp:positionV>
            <wp:extent cx="1786904" cy="561975"/>
            <wp:effectExtent l="0" t="0" r="0" b="0"/>
            <wp:wrapNone/>
            <wp:docPr id="12" name="Gráfico 201" descr="marcador-de-posición-de-logotipo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 descr="marcador-de-posición-de-logotipo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303" cy="567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3D2C579C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A3CD8EB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F2DDC1E" w14:textId="3CA75F6E" w:rsidR="00D077E9" w:rsidRDefault="00CD528B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Objetivo</w:t>
      </w:r>
    </w:p>
    <w:p w14:paraId="0F321CC4" w14:textId="1D8A0312" w:rsidR="00115350" w:rsidRPr="004A66D5" w:rsidRDefault="00115350" w:rsidP="00D077E9">
      <w:pPr>
        <w:pStyle w:val="Ttulo1"/>
        <w:rPr>
          <w:rFonts w:asciiTheme="minorHAnsi" w:hAnsiTheme="minorHAnsi" w:cstheme="minorHAnsi"/>
          <w:b w:val="0"/>
          <w:bCs/>
          <w:sz w:val="28"/>
          <w:szCs w:val="16"/>
        </w:rPr>
      </w:pPr>
      <w:r w:rsidRPr="004A66D5">
        <w:rPr>
          <w:rFonts w:asciiTheme="minorHAnsi" w:hAnsiTheme="minorHAnsi" w:cstheme="minorHAnsi"/>
          <w:b w:val="0"/>
          <w:bCs/>
          <w:sz w:val="28"/>
          <w:szCs w:val="16"/>
        </w:rPr>
        <w:t xml:space="preserve">Implementar un </w:t>
      </w:r>
      <w:r w:rsidRPr="004A66D5">
        <w:rPr>
          <w:rStyle w:val="Textoennegrita"/>
          <w:rFonts w:asciiTheme="minorHAnsi" w:hAnsiTheme="minorHAnsi" w:cstheme="minorHAnsi"/>
          <w:b/>
          <w:bCs w:val="0"/>
          <w:sz w:val="28"/>
          <w:szCs w:val="16"/>
        </w:rPr>
        <w:t>sistema de gestión integral para Libro/Xpress</w:t>
      </w:r>
      <w:r w:rsidRPr="004A66D5">
        <w:rPr>
          <w:rFonts w:asciiTheme="minorHAnsi" w:hAnsiTheme="minorHAnsi" w:cstheme="minorHAnsi"/>
          <w:b w:val="0"/>
          <w:bCs/>
          <w:sz w:val="28"/>
          <w:szCs w:val="16"/>
        </w:rPr>
        <w:t xml:space="preserve"> que permita digitalizar y modernizar los procesos operativos y administrativos de la librería y papelería, automatizando la gestión de ventas, inventario y facturación, integrando una plataforma de ventas en línea y un programa de fidelización de clientes, con el fin de mejorar la eficiencia operativa, optimizar la atención al cliente y apoyar la toma de decisiones mediante reportes estratégicos</w:t>
      </w:r>
    </w:p>
    <w:p w14:paraId="3F48546B" w14:textId="5E737A92" w:rsidR="00CD528B" w:rsidRDefault="00CD528B" w:rsidP="00D077E9">
      <w:pPr>
        <w:pStyle w:val="Ttulo1"/>
      </w:pPr>
      <w:r>
        <w:rPr>
          <w:noProof/>
          <w:lang w:bidi="es-ES"/>
        </w:rPr>
        <w:t xml:space="preserve">Listado de </w:t>
      </w:r>
      <w:r>
        <w:t>Funcionalidades</w:t>
      </w:r>
    </w:p>
    <w:p w14:paraId="30A67580" w14:textId="290BDE05" w:rsidR="001C714F" w:rsidRDefault="00115350" w:rsidP="001C714F">
      <w:pPr>
        <w:pStyle w:val="Contenido"/>
        <w:numPr>
          <w:ilvl w:val="0"/>
          <w:numId w:val="3"/>
        </w:numPr>
      </w:pPr>
      <w:r>
        <w:t>Gestión de ventas y facturación digital en tiempo real</w:t>
      </w:r>
    </w:p>
    <w:p w14:paraId="40C5E02D" w14:textId="21BEF3BD" w:rsidR="001C714F" w:rsidRDefault="00115350" w:rsidP="001C714F">
      <w:pPr>
        <w:pStyle w:val="Contenido"/>
        <w:numPr>
          <w:ilvl w:val="0"/>
          <w:numId w:val="3"/>
        </w:numPr>
      </w:pPr>
      <w:r>
        <w:t>Control y actualización automática del inventario</w:t>
      </w:r>
    </w:p>
    <w:p w14:paraId="27637D25" w14:textId="6F900D60" w:rsidR="001C714F" w:rsidRDefault="00115350" w:rsidP="001C714F">
      <w:pPr>
        <w:pStyle w:val="Contenido"/>
        <w:numPr>
          <w:ilvl w:val="0"/>
          <w:numId w:val="3"/>
        </w:numPr>
      </w:pPr>
      <w:r>
        <w:t>Plataforma de tienda en línea con carrito de compras y pago seguros</w:t>
      </w:r>
    </w:p>
    <w:p w14:paraId="5BC26D6F" w14:textId="5208C71B" w:rsidR="001C714F" w:rsidRDefault="00115350" w:rsidP="001C714F">
      <w:pPr>
        <w:pStyle w:val="Contenido"/>
        <w:numPr>
          <w:ilvl w:val="0"/>
          <w:numId w:val="3"/>
        </w:numPr>
      </w:pPr>
      <w:r>
        <w:t>Gestión de clientes</w:t>
      </w:r>
    </w:p>
    <w:p w14:paraId="177EEB20" w14:textId="26064646" w:rsidR="001C714F" w:rsidRDefault="00115350" w:rsidP="001C714F">
      <w:pPr>
        <w:pStyle w:val="Contenido"/>
        <w:numPr>
          <w:ilvl w:val="0"/>
          <w:numId w:val="3"/>
        </w:numPr>
      </w:pPr>
      <w:r>
        <w:t>Generación de reportes administrativos y estratégicos</w:t>
      </w:r>
    </w:p>
    <w:p w14:paraId="5DEB55AE" w14:textId="1B6DB227" w:rsidR="00D014FE" w:rsidRDefault="00D014FE" w:rsidP="00D014FE">
      <w:pPr>
        <w:pStyle w:val="Contenido"/>
        <w:numPr>
          <w:ilvl w:val="0"/>
          <w:numId w:val="3"/>
        </w:numPr>
      </w:pPr>
      <w:r>
        <w:t>Sistema de búsqueda avanzada de productos</w:t>
      </w:r>
    </w:p>
    <w:p w14:paraId="5A5836B1" w14:textId="14716D22" w:rsidR="00D014FE" w:rsidRDefault="00D014FE" w:rsidP="00D014FE">
      <w:pPr>
        <w:pStyle w:val="Contenido"/>
        <w:numPr>
          <w:ilvl w:val="0"/>
          <w:numId w:val="3"/>
        </w:numPr>
      </w:pPr>
      <w:r>
        <w:t>Módulo de gestión de promociones y descuentos</w:t>
      </w:r>
    </w:p>
    <w:p w14:paraId="281EE963" w14:textId="11AA7138" w:rsidR="00CD528B" w:rsidRDefault="00CD528B" w:rsidP="00D077E9">
      <w:pPr>
        <w:pStyle w:val="Ttulo1"/>
      </w:pPr>
      <w:r>
        <w:t>Listado de Requisitos Funcionales</w:t>
      </w:r>
    </w:p>
    <w:p w14:paraId="4A2F5231" w14:textId="129969E1" w:rsidR="001C714F" w:rsidRDefault="00115350" w:rsidP="001C714F">
      <w:pPr>
        <w:pStyle w:val="Contenido"/>
        <w:numPr>
          <w:ilvl w:val="0"/>
          <w:numId w:val="4"/>
        </w:numPr>
      </w:pPr>
      <w:r>
        <w:t>Registrar ventas en tiempo real del sistema</w:t>
      </w:r>
    </w:p>
    <w:p w14:paraId="0D9B6283" w14:textId="5B3C899A" w:rsidR="001C714F" w:rsidRDefault="00115350" w:rsidP="001C714F">
      <w:pPr>
        <w:pStyle w:val="Contenido"/>
        <w:numPr>
          <w:ilvl w:val="0"/>
          <w:numId w:val="4"/>
        </w:numPr>
      </w:pPr>
      <w:r>
        <w:t>Actualizar automáticamente el inventario después de cada venta</w:t>
      </w:r>
    </w:p>
    <w:p w14:paraId="324DE429" w14:textId="7ABC5E1C" w:rsidR="001C714F" w:rsidRDefault="00115350" w:rsidP="001C714F">
      <w:pPr>
        <w:pStyle w:val="Contenido"/>
        <w:numPr>
          <w:ilvl w:val="0"/>
          <w:numId w:val="4"/>
        </w:numPr>
      </w:pPr>
      <w:r>
        <w:t>Generar facturas digitales para las transacciones realizadas</w:t>
      </w:r>
    </w:p>
    <w:p w14:paraId="5760CC4B" w14:textId="577A3D49" w:rsidR="001C714F" w:rsidRDefault="00115350" w:rsidP="001C714F">
      <w:pPr>
        <w:pStyle w:val="Contenido"/>
        <w:numPr>
          <w:ilvl w:val="0"/>
          <w:numId w:val="4"/>
        </w:numPr>
      </w:pPr>
      <w:r>
        <w:t>Permitir compras en línea mediane carrito de compras y pagos seguros</w:t>
      </w:r>
    </w:p>
    <w:p w14:paraId="6280C58D" w14:textId="0149C279" w:rsidR="001C714F" w:rsidRDefault="00115350" w:rsidP="001C714F">
      <w:pPr>
        <w:pStyle w:val="Contenido"/>
        <w:numPr>
          <w:ilvl w:val="0"/>
          <w:numId w:val="4"/>
        </w:numPr>
      </w:pPr>
      <w:r>
        <w:t>Generar reportes de ventas e inventario para la gerencia</w:t>
      </w:r>
    </w:p>
    <w:p w14:paraId="05B64B51" w14:textId="61F42C87" w:rsidR="006B575A" w:rsidRDefault="006B575A" w:rsidP="001C714F">
      <w:pPr>
        <w:pStyle w:val="Contenido"/>
        <w:numPr>
          <w:ilvl w:val="0"/>
          <w:numId w:val="4"/>
        </w:numPr>
      </w:pPr>
      <w:r>
        <w:t>Gestionar la recuperación de credenciales y seguridad de acceso</w:t>
      </w:r>
    </w:p>
    <w:p w14:paraId="6F5D23D6" w14:textId="30A396CE" w:rsidR="006B575A" w:rsidRDefault="006B575A" w:rsidP="001C714F">
      <w:pPr>
        <w:pStyle w:val="Contenido"/>
        <w:numPr>
          <w:ilvl w:val="0"/>
          <w:numId w:val="4"/>
        </w:numPr>
      </w:pPr>
      <w:r>
        <w:t>Sincronizar el stock entre los canales físico y virtual</w:t>
      </w:r>
    </w:p>
    <w:p w14:paraId="0EDD1C74" w14:textId="1F53B142" w:rsidR="006B575A" w:rsidRDefault="006B575A" w:rsidP="001C714F">
      <w:pPr>
        <w:pStyle w:val="Contenido"/>
        <w:numPr>
          <w:ilvl w:val="0"/>
          <w:numId w:val="4"/>
        </w:numPr>
      </w:pPr>
      <w:r>
        <w:t>Visualizar el historial de pedidos y entregas</w:t>
      </w:r>
    </w:p>
    <w:p w14:paraId="75D28BCF" w14:textId="1800B8C2" w:rsidR="00CD528B" w:rsidRDefault="00CD528B" w:rsidP="00D077E9">
      <w:pPr>
        <w:pStyle w:val="Ttulo1"/>
      </w:pPr>
      <w:r>
        <w:lastRenderedPageBreak/>
        <w:t>Diagrama de Módulos</w:t>
      </w:r>
    </w:p>
    <w:p w14:paraId="64D32DCB" w14:textId="1AAC313F" w:rsidR="004A66D5" w:rsidRDefault="00656BC5" w:rsidP="001C714F">
      <w:pPr>
        <w:pStyle w:val="Contenido"/>
      </w:pPr>
      <w:r w:rsidRPr="00656BC5">
        <w:drawing>
          <wp:inline distT="0" distB="0" distL="0" distR="0" wp14:anchorId="5AE9EC0B" wp14:editId="34F30B6D">
            <wp:extent cx="6371590" cy="48907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A17B" w14:textId="0ADE819B" w:rsidR="00CD528B" w:rsidRDefault="00CD528B" w:rsidP="00D077E9">
      <w:pPr>
        <w:pStyle w:val="Ttulo1"/>
      </w:pPr>
      <w:r>
        <w:t>Definición de Roles</w:t>
      </w:r>
    </w:p>
    <w:p w14:paraId="72A7A587" w14:textId="51787598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Producto Owner:</w:t>
      </w:r>
      <w:r>
        <w:t xml:space="preserve"> </w:t>
      </w:r>
      <w:r w:rsidR="00F701E7">
        <w:t>David Solís</w:t>
      </w:r>
    </w:p>
    <w:p w14:paraId="799C3748" w14:textId="5077581E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Scrum Master:</w:t>
      </w:r>
      <w:r>
        <w:t xml:space="preserve"> </w:t>
      </w:r>
      <w:r w:rsidR="00F701E7">
        <w:t>Robert Cerón</w:t>
      </w:r>
    </w:p>
    <w:p w14:paraId="15247256" w14:textId="4F87871F" w:rsidR="00CD528B" w:rsidRPr="00993DBB" w:rsidRDefault="00CD528B" w:rsidP="00CD528B">
      <w:pPr>
        <w:pStyle w:val="Contenido"/>
        <w:numPr>
          <w:ilvl w:val="0"/>
          <w:numId w:val="1"/>
        </w:numPr>
        <w:rPr>
          <w:lang w:val="en-US"/>
        </w:rPr>
      </w:pPr>
      <w:r w:rsidRPr="00993DBB">
        <w:rPr>
          <w:b/>
          <w:bCs/>
          <w:lang w:val="en-US"/>
        </w:rPr>
        <w:t>Scrum Team:</w:t>
      </w:r>
      <w:r w:rsidR="00F701E7" w:rsidRPr="00993DBB">
        <w:rPr>
          <w:b/>
          <w:bCs/>
          <w:lang w:val="en-US"/>
        </w:rPr>
        <w:t xml:space="preserve"> </w:t>
      </w:r>
      <w:r w:rsidR="00F701E7" w:rsidRPr="00993DBB">
        <w:rPr>
          <w:lang w:val="en-US"/>
        </w:rPr>
        <w:t>Robert Cerón, David Solís, Juan José Castro</w:t>
      </w:r>
    </w:p>
    <w:p w14:paraId="58526BB8" w14:textId="77777777" w:rsidR="00AD1BC9" w:rsidRPr="00993DBB" w:rsidRDefault="00AD1BC9" w:rsidP="00AD1BC9">
      <w:pPr>
        <w:pStyle w:val="Contenido"/>
        <w:ind w:left="360"/>
        <w:rPr>
          <w:lang w:val="en-US"/>
        </w:rPr>
      </w:pPr>
    </w:p>
    <w:p w14:paraId="6CDB8598" w14:textId="62032C0B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Diseño GUI:</w:t>
      </w:r>
      <w:r>
        <w:t xml:space="preserve"> </w:t>
      </w:r>
      <w:r w:rsidR="00F701E7">
        <w:t>Robert Cerón</w:t>
      </w:r>
    </w:p>
    <w:p w14:paraId="0BCB120E" w14:textId="0B77D4FF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Analista de software:</w:t>
      </w:r>
      <w:r>
        <w:t xml:space="preserve"> </w:t>
      </w:r>
      <w:r w:rsidR="00F701E7">
        <w:t>Juan Castro</w:t>
      </w:r>
    </w:p>
    <w:p w14:paraId="2017C7BD" w14:textId="09774DF5" w:rsidR="00AD1BC9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Analista comercial:</w:t>
      </w:r>
      <w:r>
        <w:t xml:space="preserve"> </w:t>
      </w:r>
      <w:r w:rsidR="00F701E7">
        <w:t>Robert Cerón</w:t>
      </w:r>
    </w:p>
    <w:p w14:paraId="4F02BB08" w14:textId="3EF09863" w:rsidR="00CD528B" w:rsidRDefault="00CD528B" w:rsidP="00CD528B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Tester:</w:t>
      </w:r>
      <w:r>
        <w:t xml:space="preserve"> </w:t>
      </w:r>
      <w:r w:rsidR="00F701E7">
        <w:t>David Solís</w:t>
      </w:r>
    </w:p>
    <w:p w14:paraId="15EF4F31" w14:textId="5B5D989F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Arquitecto de software:</w:t>
      </w:r>
      <w:r>
        <w:t xml:space="preserve"> </w:t>
      </w:r>
      <w:r w:rsidR="00F701E7">
        <w:t>David Solís</w:t>
      </w:r>
    </w:p>
    <w:p w14:paraId="456CB69B" w14:textId="72D16F1A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Team lead:</w:t>
      </w:r>
      <w:r>
        <w:t xml:space="preserve"> </w:t>
      </w:r>
      <w:r w:rsidR="00F701E7">
        <w:t>Robert Cerón</w:t>
      </w:r>
    </w:p>
    <w:p w14:paraId="42B8DBB3" w14:textId="75205043" w:rsidR="00CD528B" w:rsidRDefault="00CD528B" w:rsidP="00CD528B">
      <w:pPr>
        <w:pStyle w:val="Contenido"/>
        <w:numPr>
          <w:ilvl w:val="0"/>
          <w:numId w:val="1"/>
        </w:numPr>
      </w:pPr>
      <w:r w:rsidRPr="00993DBB">
        <w:rPr>
          <w:b/>
          <w:bCs/>
          <w:lang w:val="en-US"/>
        </w:rPr>
        <w:t>Desarrolladores back end:</w:t>
      </w:r>
      <w:r w:rsidRPr="00993DBB">
        <w:rPr>
          <w:lang w:val="en-US"/>
        </w:rPr>
        <w:t xml:space="preserve"> </w:t>
      </w:r>
      <w:r w:rsidR="00F701E7" w:rsidRPr="00993DBB">
        <w:rPr>
          <w:lang w:val="en-US"/>
        </w:rPr>
        <w:t xml:space="preserve">Robert Cerón, David Solís. </w:t>
      </w:r>
      <w:r w:rsidR="00F701E7">
        <w:t>Juan Castro</w:t>
      </w:r>
    </w:p>
    <w:p w14:paraId="3BBA5DE0" w14:textId="49E8DD0D" w:rsidR="009254C8" w:rsidRDefault="00CD528B" w:rsidP="00CD528B">
      <w:pPr>
        <w:pStyle w:val="Contenido"/>
        <w:numPr>
          <w:ilvl w:val="0"/>
          <w:numId w:val="1"/>
        </w:numPr>
        <w:sectPr w:rsidR="009254C8" w:rsidSect="00D605E2">
          <w:headerReference w:type="default" r:id="rId11"/>
          <w:footerReference w:type="default" r:id="rId12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1C714F">
        <w:rPr>
          <w:b/>
          <w:bCs/>
        </w:rPr>
        <w:lastRenderedPageBreak/>
        <w:t>Desarrolladores Front End:</w:t>
      </w:r>
      <w:r w:rsidR="00F701E7">
        <w:rPr>
          <w:b/>
          <w:bCs/>
        </w:rPr>
        <w:t xml:space="preserve"> </w:t>
      </w:r>
      <w:r w:rsidR="00F701E7" w:rsidRPr="00F701E7">
        <w:t>Robert Cerón, David Solís, Juan Castro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652"/>
        <w:gridCol w:w="2005"/>
        <w:gridCol w:w="3297"/>
        <w:gridCol w:w="4394"/>
        <w:gridCol w:w="5387"/>
      </w:tblGrid>
      <w:tr w:rsidR="00CD528B" w14:paraId="7B98E11D" w14:textId="77777777" w:rsidTr="000C2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2" w:type="dxa"/>
          </w:tcPr>
          <w:p w14:paraId="412A6375" w14:textId="29421A9D" w:rsidR="00CD528B" w:rsidRDefault="00CD528B" w:rsidP="00CD528B">
            <w:pPr>
              <w:pStyle w:val="Contenido"/>
            </w:pPr>
            <w:r>
              <w:t>ID</w:t>
            </w:r>
          </w:p>
        </w:tc>
        <w:tc>
          <w:tcPr>
            <w:tcW w:w="2005" w:type="dxa"/>
          </w:tcPr>
          <w:p w14:paraId="12366675" w14:textId="2EA42A0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97" w:type="dxa"/>
          </w:tcPr>
          <w:p w14:paraId="4C056002" w14:textId="78A0F698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05410DD6" w14:textId="73B4E830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87" w:type="dxa"/>
          </w:tcPr>
          <w:p w14:paraId="2BBC8DCE" w14:textId="31768C9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CD528B" w14:paraId="32B72760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301081A" w14:textId="2BFC97F5" w:rsidR="00CD528B" w:rsidRDefault="00CD528B" w:rsidP="00F8509F">
            <w:pPr>
              <w:pStyle w:val="Contenido"/>
              <w:jc w:val="both"/>
            </w:pPr>
            <w:r>
              <w:t>1</w:t>
            </w:r>
          </w:p>
        </w:tc>
        <w:tc>
          <w:tcPr>
            <w:tcW w:w="2005" w:type="dxa"/>
          </w:tcPr>
          <w:p w14:paraId="49A09CF2" w14:textId="2DCC36BA" w:rsidR="00CD528B" w:rsidRDefault="006B575A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31B1BF0A" w14:textId="40AC9F01" w:rsidR="00CD528B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Navegar por el catálogo y utilizar el buscador avanzado.</w:t>
            </w:r>
          </w:p>
        </w:tc>
        <w:tc>
          <w:tcPr>
            <w:tcW w:w="4394" w:type="dxa"/>
          </w:tcPr>
          <w:p w14:paraId="0AFAB548" w14:textId="69CE1B5D" w:rsidR="00CD528B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Encontrar títulos específicos o categorías de papelería de forma ágil y eficiente, optimizando el tiempo de búsqueda.</w:t>
            </w:r>
          </w:p>
        </w:tc>
        <w:tc>
          <w:tcPr>
            <w:tcW w:w="5387" w:type="dxa"/>
          </w:tcPr>
          <w:p w14:paraId="4F094C0B" w14:textId="6201EA0F" w:rsidR="00CD528B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El sistema debe mostrar resultados precisos mediante filtros de autor, título y categoría. La interfaz debe cargar las imágenes de las portadas sin demora.</w:t>
            </w:r>
          </w:p>
        </w:tc>
      </w:tr>
      <w:tr w:rsidR="00CD528B" w14:paraId="6EFC37EE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76E5E80" w14:textId="68C3E460" w:rsidR="00CD528B" w:rsidRDefault="006B575A" w:rsidP="00F8509F">
            <w:pPr>
              <w:pStyle w:val="Contenido"/>
              <w:jc w:val="both"/>
            </w:pPr>
            <w:r>
              <w:t>2</w:t>
            </w:r>
          </w:p>
        </w:tc>
        <w:tc>
          <w:tcPr>
            <w:tcW w:w="2005" w:type="dxa"/>
          </w:tcPr>
          <w:p w14:paraId="202C1910" w14:textId="79606C1D" w:rsidR="00CD528B" w:rsidRDefault="006B575A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56CA3601" w14:textId="713ED0CE" w:rsidR="00CD528B" w:rsidRDefault="006B575A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una cuenta nueva e iniciar sesión en el sistema</w:t>
            </w:r>
          </w:p>
        </w:tc>
        <w:tc>
          <w:tcPr>
            <w:tcW w:w="4394" w:type="dxa"/>
          </w:tcPr>
          <w:p w14:paraId="2686B13C" w14:textId="5C7257AB" w:rsidR="00CD528B" w:rsidRDefault="006B575A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</w:t>
            </w:r>
            <w:r w:rsidR="00F8509F">
              <w:t>der a un perfil personalizado que permita gestionar el carrito de compras y asegurar la privacidad de los datos personales</w:t>
            </w:r>
          </w:p>
        </w:tc>
        <w:tc>
          <w:tcPr>
            <w:tcW w:w="5387" w:type="dxa"/>
          </w:tcPr>
          <w:p w14:paraId="184A21B7" w14:textId="1AE936E2" w:rsidR="00CD528B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El formulario debe validar que el correo tenga formato correcto y la contraseña cumpla con requisitos de seguridad. Debe existir un enlace funcional para recuperar clave.</w:t>
            </w:r>
          </w:p>
        </w:tc>
      </w:tr>
      <w:tr w:rsidR="00CD528B" w14:paraId="43B4B276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CFA861E" w14:textId="7E7D1C1C" w:rsidR="00CD528B" w:rsidRDefault="00F8509F" w:rsidP="00F8509F">
            <w:pPr>
              <w:pStyle w:val="Contenido"/>
              <w:jc w:val="both"/>
            </w:pPr>
            <w:r>
              <w:t>3</w:t>
            </w:r>
          </w:p>
        </w:tc>
        <w:tc>
          <w:tcPr>
            <w:tcW w:w="2005" w:type="dxa"/>
          </w:tcPr>
          <w:p w14:paraId="11F81307" w14:textId="56B7B147" w:rsidR="00CD528B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74FEBD1F" w14:textId="0326243E" w:rsidR="00CD528B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productos en el carrito y proceder al pago</w:t>
            </w:r>
          </w:p>
        </w:tc>
        <w:tc>
          <w:tcPr>
            <w:tcW w:w="4394" w:type="dxa"/>
          </w:tcPr>
          <w:p w14:paraId="6BAA3656" w14:textId="4135E33C" w:rsidR="00CD528B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Consolidar la selección de artículos y finalizar la transacción mediante un proceso de pago cifrado, rápido y totalmente seguro.</w:t>
            </w:r>
          </w:p>
        </w:tc>
        <w:tc>
          <w:tcPr>
            <w:tcW w:w="5387" w:type="dxa"/>
          </w:tcPr>
          <w:p w14:paraId="7BF3669E" w14:textId="1AAACF69" w:rsidR="00CD528B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El carrito debe permitir sumar o restar cantidades y calcular el subtotal e impuestos automáticamente. La pasarela de pago debe confirmar la transacción al finalizar.</w:t>
            </w:r>
          </w:p>
        </w:tc>
      </w:tr>
      <w:tr w:rsidR="00F8509F" w14:paraId="746985B2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0FF0AA9A" w14:textId="0CB64360" w:rsidR="00F8509F" w:rsidRDefault="00F8509F" w:rsidP="00F8509F">
            <w:pPr>
              <w:pStyle w:val="Contenido"/>
              <w:jc w:val="both"/>
            </w:pPr>
            <w:r>
              <w:t>4</w:t>
            </w:r>
          </w:p>
        </w:tc>
        <w:tc>
          <w:tcPr>
            <w:tcW w:w="2005" w:type="dxa"/>
          </w:tcPr>
          <w:p w14:paraId="1ECD80A8" w14:textId="32C1108E" w:rsid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4CCD7509" w14:textId="63DB5F1B" w:rsid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Acceder al panel administrativo del sistema.</w:t>
            </w:r>
          </w:p>
        </w:tc>
        <w:tc>
          <w:tcPr>
            <w:tcW w:w="4394" w:type="dxa"/>
          </w:tcPr>
          <w:p w14:paraId="010FC978" w14:textId="3D50D411" w:rsidR="00F8509F" w:rsidRP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Realizar el mantenimiento del inventario, actualizar precios de los libros y supervisar el flujo de ventas diarias del negocio.</w:t>
            </w:r>
          </w:p>
        </w:tc>
        <w:tc>
          <w:tcPr>
            <w:tcW w:w="5387" w:type="dxa"/>
          </w:tcPr>
          <w:p w14:paraId="55B0A2FC" w14:textId="5489BFB2" w:rsidR="00F8509F" w:rsidRP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Se requiere una validación de rol administrativo. El usuario debe poder crear, leer, actualizar y eliminar (CRUD) registros de libros y ver gráficos de ventas.</w:t>
            </w:r>
          </w:p>
        </w:tc>
      </w:tr>
      <w:tr w:rsidR="00F8509F" w14:paraId="4C6A29D6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0F3AF567" w14:textId="438BEE4C" w:rsidR="00F8509F" w:rsidRDefault="00F8509F" w:rsidP="00F8509F">
            <w:pPr>
              <w:pStyle w:val="Contenido"/>
              <w:jc w:val="both"/>
            </w:pPr>
            <w:r>
              <w:t>5</w:t>
            </w:r>
          </w:p>
        </w:tc>
        <w:tc>
          <w:tcPr>
            <w:tcW w:w="2005" w:type="dxa"/>
          </w:tcPr>
          <w:p w14:paraId="63E52E15" w14:textId="3EE45F11" w:rsidR="00F8509F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6A25C846" w14:textId="15F3EE1F" w:rsidR="00F8509F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Aplicar códigos de descuento y cupones de fidelidad.</w:t>
            </w:r>
          </w:p>
        </w:tc>
        <w:tc>
          <w:tcPr>
            <w:tcW w:w="4394" w:type="dxa"/>
          </w:tcPr>
          <w:p w14:paraId="46810DCE" w14:textId="70D7AD27" w:rsidR="00F8509F" w:rsidRPr="00F8509F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Obtener beneficios económicos en las compras realizadas, incentivando la lealtad del cliente hacia la librería Libro/Xpress.</w:t>
            </w:r>
          </w:p>
        </w:tc>
        <w:tc>
          <w:tcPr>
            <w:tcW w:w="5387" w:type="dxa"/>
          </w:tcPr>
          <w:p w14:paraId="5FFB72A6" w14:textId="2A8B8F0B" w:rsidR="00F8509F" w:rsidRPr="00F8509F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El sistema debe verificar en tiempo real si el cupón está vigente y aplicar el descuento al total antes de proceder al pago. Debe mostrar un mensaje de error si el código expiró.</w:t>
            </w:r>
          </w:p>
        </w:tc>
      </w:tr>
      <w:tr w:rsidR="00F8509F" w14:paraId="2CF0AB99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1FD3E749" w14:textId="65A51272" w:rsidR="00F8509F" w:rsidRDefault="00F8509F" w:rsidP="00F8509F">
            <w:pPr>
              <w:pStyle w:val="Contenido"/>
              <w:jc w:val="both"/>
            </w:pPr>
            <w:r>
              <w:t>6</w:t>
            </w:r>
          </w:p>
        </w:tc>
        <w:tc>
          <w:tcPr>
            <w:tcW w:w="2005" w:type="dxa"/>
          </w:tcPr>
          <w:p w14:paraId="1F5CAE9E" w14:textId="0898E81B" w:rsid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41A3A7BC" w14:textId="0378A95D" w:rsid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Consultar el historial detallado de pedidos anteriores.</w:t>
            </w:r>
          </w:p>
        </w:tc>
        <w:tc>
          <w:tcPr>
            <w:tcW w:w="4394" w:type="dxa"/>
          </w:tcPr>
          <w:p w14:paraId="3E66A3F3" w14:textId="6C979E18" w:rsidR="00F8509F" w:rsidRP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 xml:space="preserve">Llevar un control personal de las adquisiciones realizadas y verificar el </w:t>
            </w:r>
            <w:r w:rsidRPr="00F8509F">
              <w:lastRenderedPageBreak/>
              <w:t>estado actual de los envíos o entregas pendientes.</w:t>
            </w:r>
          </w:p>
        </w:tc>
        <w:tc>
          <w:tcPr>
            <w:tcW w:w="5387" w:type="dxa"/>
          </w:tcPr>
          <w:p w14:paraId="02AC7427" w14:textId="3A5405F6" w:rsidR="00F8509F" w:rsidRP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lastRenderedPageBreak/>
              <w:t xml:space="preserve">El panel de usuario debe listar las compras con fecha, monto y estado </w:t>
            </w:r>
            <w:r w:rsidRPr="00F8509F">
              <w:lastRenderedPageBreak/>
              <w:t>(enviado/entregado). Debe permitir visualizar el detalle de productos de cada orden pasada.</w:t>
            </w:r>
          </w:p>
        </w:tc>
      </w:tr>
      <w:tr w:rsidR="00F8509F" w14:paraId="5744FD4C" w14:textId="77777777" w:rsidTr="000C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27F3E59A" w14:textId="44756EF5" w:rsidR="00F8509F" w:rsidRDefault="00F8509F" w:rsidP="00F8509F">
            <w:pPr>
              <w:pStyle w:val="Contenido"/>
              <w:jc w:val="both"/>
            </w:pPr>
            <w:r>
              <w:lastRenderedPageBreak/>
              <w:t>7</w:t>
            </w:r>
          </w:p>
        </w:tc>
        <w:tc>
          <w:tcPr>
            <w:tcW w:w="2005" w:type="dxa"/>
          </w:tcPr>
          <w:p w14:paraId="52BC0755" w14:textId="047A11AC" w:rsidR="00F8509F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12721F2C" w14:textId="259301C4" w:rsidR="00F8509F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Sincronizar el stock entre la tienda física y la web.</w:t>
            </w:r>
          </w:p>
        </w:tc>
        <w:tc>
          <w:tcPr>
            <w:tcW w:w="4394" w:type="dxa"/>
          </w:tcPr>
          <w:p w14:paraId="3F22A5EA" w14:textId="07314F13" w:rsidR="00F8509F" w:rsidRPr="00F8509F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Evitar la venta de productos agotados, garantizando que la disponibilidad mostrada al cliente sea verídica en ambos canales de venta.</w:t>
            </w:r>
          </w:p>
        </w:tc>
        <w:tc>
          <w:tcPr>
            <w:tcW w:w="5387" w:type="dxa"/>
          </w:tcPr>
          <w:p w14:paraId="2F43CE10" w14:textId="33ABB38B" w:rsidR="00F8509F" w:rsidRPr="00F8509F" w:rsidRDefault="00F8509F" w:rsidP="00F8509F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Al registrar una venta física, el stock en la web debe disminuir automáticamente. Si un producto llega a stock cero, debe marcarse como "Agotado" en la plataforma online.</w:t>
            </w:r>
          </w:p>
        </w:tc>
      </w:tr>
      <w:tr w:rsidR="00F8509F" w14:paraId="74FB7110" w14:textId="77777777" w:rsidTr="000C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AF5F0B2" w14:textId="5D139FC1" w:rsidR="00F8509F" w:rsidRDefault="00F8509F" w:rsidP="00F8509F">
            <w:pPr>
              <w:pStyle w:val="Contenido"/>
              <w:jc w:val="both"/>
            </w:pPr>
            <w:r>
              <w:t>8</w:t>
            </w:r>
          </w:p>
        </w:tc>
        <w:tc>
          <w:tcPr>
            <w:tcW w:w="2005" w:type="dxa"/>
          </w:tcPr>
          <w:p w14:paraId="081FB310" w14:textId="10E6CD5A" w:rsid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432515F3" w14:textId="72024CD3" w:rsid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Generar y descargar facturas digitales de compra</w:t>
            </w:r>
          </w:p>
        </w:tc>
        <w:tc>
          <w:tcPr>
            <w:tcW w:w="4394" w:type="dxa"/>
          </w:tcPr>
          <w:p w14:paraId="00C7DA68" w14:textId="2FA24C9E" w:rsidR="00F8509F" w:rsidRP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Disponer de un respaldo legal y contable de la transacción realizada, facilitando la organización de los gastos del comprador.</w:t>
            </w:r>
          </w:p>
        </w:tc>
        <w:tc>
          <w:tcPr>
            <w:tcW w:w="5387" w:type="dxa"/>
          </w:tcPr>
          <w:p w14:paraId="0E127411" w14:textId="19F49750" w:rsidR="00F8509F" w:rsidRPr="00F8509F" w:rsidRDefault="00F8509F" w:rsidP="00F8509F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Tras cada compra exitosa, el sistema debe habilitar un botón de descarga. El archivo generado debe estar en formato PDF y contener todos los datos fiscales de la librería.</w:t>
            </w: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r>
        <w:lastRenderedPageBreak/>
        <w:t>Product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F757CE" w14:paraId="2FB375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F757CE" w14:paraId="615B0659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2B0CA1C" w14:textId="01765DEF" w:rsidR="006823F2" w:rsidRDefault="00F757CE" w:rsidP="00CD528B">
            <w:pPr>
              <w:pStyle w:val="Contenido"/>
            </w:pPr>
            <w:r>
              <w:t>1</w:t>
            </w:r>
          </w:p>
        </w:tc>
        <w:tc>
          <w:tcPr>
            <w:tcW w:w="2513" w:type="dxa"/>
          </w:tcPr>
          <w:p w14:paraId="234656A3" w14:textId="5725DDB6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5C76631C" w14:textId="580DE8E0" w:rsidR="006823F2" w:rsidRDefault="009F3B5A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Registrarme e iniciar sesión en la plataforma.</w:t>
            </w:r>
          </w:p>
        </w:tc>
        <w:tc>
          <w:tcPr>
            <w:tcW w:w="4394" w:type="dxa"/>
          </w:tcPr>
          <w:p w14:paraId="44C51658" w14:textId="33A5B5F0" w:rsidR="006823F2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Poder crear un perfil único que me identifique en el sistema y me permita acceder a las funciones restringidas de compra y gestión personal.</w:t>
            </w:r>
          </w:p>
        </w:tc>
        <w:tc>
          <w:tcPr>
            <w:tcW w:w="1559" w:type="dxa"/>
          </w:tcPr>
          <w:p w14:paraId="57F6FA65" w14:textId="17FDAB7C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38F0D905" w14:textId="6038724A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0AC276FA" w14:textId="7298EDB5" w:rsidR="006823F2" w:rsidRDefault="006823F2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6823F2" w14:paraId="669B3007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C0F60A4" w14:textId="569B88E5" w:rsidR="006823F2" w:rsidRDefault="00707990" w:rsidP="00CD528B">
            <w:pPr>
              <w:pStyle w:val="Contenido"/>
            </w:pPr>
            <w:r>
              <w:t>2</w:t>
            </w:r>
          </w:p>
        </w:tc>
        <w:tc>
          <w:tcPr>
            <w:tcW w:w="2513" w:type="dxa"/>
          </w:tcPr>
          <w:p w14:paraId="74FB6B63" w14:textId="7F3C0641" w:rsidR="006823F2" w:rsidRDefault="00707990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6C539FE3" w14:textId="088D7496" w:rsidR="006823F2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Visualizar y buscar productos en el catálogo.</w:t>
            </w:r>
          </w:p>
        </w:tc>
        <w:tc>
          <w:tcPr>
            <w:tcW w:w="4394" w:type="dxa"/>
          </w:tcPr>
          <w:p w14:paraId="5F29A918" w14:textId="0A55D623" w:rsidR="006823F2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Explorar la oferta disponible de libros y papelería de manera rápida, asegurando que encuentro lo que busco antes de iniciar el proceso de compra.</w:t>
            </w:r>
          </w:p>
        </w:tc>
        <w:tc>
          <w:tcPr>
            <w:tcW w:w="1559" w:type="dxa"/>
          </w:tcPr>
          <w:p w14:paraId="5C48F1A2" w14:textId="344F1EBC" w:rsidR="006823F2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756AAD9D" w14:textId="1BC12D29" w:rsidR="006823F2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1893511B" w14:textId="424CA46F" w:rsidR="006823F2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F757CE" w14:paraId="6EC6C6F6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A8E77B9" w14:textId="2CF493DC" w:rsidR="006823F2" w:rsidRDefault="009F3B5A" w:rsidP="00CD528B">
            <w:pPr>
              <w:pStyle w:val="Contenido"/>
            </w:pPr>
            <w:r>
              <w:t>3</w:t>
            </w:r>
          </w:p>
        </w:tc>
        <w:tc>
          <w:tcPr>
            <w:tcW w:w="2513" w:type="dxa"/>
          </w:tcPr>
          <w:p w14:paraId="7693E5B8" w14:textId="583F0812" w:rsidR="006823F2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22E0CB2B" w14:textId="0E73FBB2" w:rsidR="006823F2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Gestionar el carrito de compras y realizar el pago.</w:t>
            </w:r>
          </w:p>
        </w:tc>
        <w:tc>
          <w:tcPr>
            <w:tcW w:w="4394" w:type="dxa"/>
          </w:tcPr>
          <w:p w14:paraId="24DEE5E6" w14:textId="56D239A2" w:rsidR="006823F2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Finalizar la adquisición de mis artículos seleccionados mediante un flujo de pago seguro que garantice la correcta recepción de mi orden de compra.</w:t>
            </w:r>
          </w:p>
        </w:tc>
        <w:tc>
          <w:tcPr>
            <w:tcW w:w="1559" w:type="dxa"/>
          </w:tcPr>
          <w:p w14:paraId="162661A7" w14:textId="67B20A11" w:rsidR="006823F2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597D06E1" w14:textId="34390CE3" w:rsidR="006823F2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2C7DBCF5" w14:textId="7FF85959" w:rsidR="006823F2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9F3B5A" w14:paraId="795F7AF8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19CE49B" w14:textId="3DD934A4" w:rsidR="009F3B5A" w:rsidRDefault="009F3B5A" w:rsidP="00CD528B">
            <w:pPr>
              <w:pStyle w:val="Contenido"/>
            </w:pPr>
            <w:r>
              <w:t>4</w:t>
            </w:r>
          </w:p>
        </w:tc>
        <w:tc>
          <w:tcPr>
            <w:tcW w:w="2513" w:type="dxa"/>
          </w:tcPr>
          <w:p w14:paraId="2AFB091E" w14:textId="1D6F7E3D" w:rsid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7B9992A5" w14:textId="64721411" w:rsidR="009F3B5A" w:rsidRP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Acceder al panel de administración de inventario.</w:t>
            </w:r>
          </w:p>
        </w:tc>
        <w:tc>
          <w:tcPr>
            <w:tcW w:w="4394" w:type="dxa"/>
          </w:tcPr>
          <w:p w14:paraId="4D9BC079" w14:textId="059B4A8D" w:rsidR="009F3B5A" w:rsidRP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Mantener actualizada la base de datos de productos y precios, permitiendo que el negocio refleje información real a todos los clientes.</w:t>
            </w:r>
          </w:p>
        </w:tc>
        <w:tc>
          <w:tcPr>
            <w:tcW w:w="1559" w:type="dxa"/>
          </w:tcPr>
          <w:p w14:paraId="6B33B799" w14:textId="25CCB83B" w:rsid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3A175A06" w14:textId="0AB6B891" w:rsid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2CE57252" w14:textId="376CDAFB" w:rsid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9F3B5A" w14:paraId="6AA13B60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EFD6B5C" w14:textId="6619B250" w:rsidR="009F3B5A" w:rsidRDefault="009F3B5A" w:rsidP="00CD528B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3B0C9E96" w14:textId="05CF7C97" w:rsid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6E2CA520" w14:textId="5B0F3C92" w:rsidR="009F3B5A" w:rsidRP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Aplicar cupones de descuento y promociones.</w:t>
            </w:r>
          </w:p>
        </w:tc>
        <w:tc>
          <w:tcPr>
            <w:tcW w:w="4394" w:type="dxa"/>
          </w:tcPr>
          <w:p w14:paraId="41C7A526" w14:textId="22A4CDED" w:rsidR="009F3B5A" w:rsidRP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Aprovechar ofertas especiales y beneficios por fidelidad, mejorando mi experiencia como cliente frecuente de la librería Libro/Xpress.</w:t>
            </w:r>
          </w:p>
        </w:tc>
        <w:tc>
          <w:tcPr>
            <w:tcW w:w="1559" w:type="dxa"/>
          </w:tcPr>
          <w:p w14:paraId="23178BA2" w14:textId="59C3DF11" w:rsid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Baja</w:t>
            </w:r>
          </w:p>
        </w:tc>
        <w:tc>
          <w:tcPr>
            <w:tcW w:w="1418" w:type="dxa"/>
          </w:tcPr>
          <w:p w14:paraId="59547DBF" w14:textId="4A517F1C" w:rsid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1968F58F" w14:textId="52C91A95" w:rsid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9F3B5A" w14:paraId="4E294DA7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466FB634" w14:textId="080DB40D" w:rsidR="009F3B5A" w:rsidRDefault="009F3B5A" w:rsidP="00CD528B">
            <w:pPr>
              <w:pStyle w:val="Contenido"/>
            </w:pPr>
            <w:r>
              <w:lastRenderedPageBreak/>
              <w:t>6</w:t>
            </w:r>
          </w:p>
        </w:tc>
        <w:tc>
          <w:tcPr>
            <w:tcW w:w="2513" w:type="dxa"/>
          </w:tcPr>
          <w:p w14:paraId="46ADCB0C" w14:textId="66842DAC" w:rsid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14536341" w14:textId="059C9499" w:rsidR="009F3B5A" w:rsidRP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el historial detallado de mis pedidos.</w:t>
            </w:r>
          </w:p>
        </w:tc>
        <w:tc>
          <w:tcPr>
            <w:tcW w:w="4394" w:type="dxa"/>
          </w:tcPr>
          <w:p w14:paraId="5E136A8F" w14:textId="00063ECD" w:rsidR="009F3B5A" w:rsidRP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Revisar mis transacciones pasadas y monitorear el estado de mis envíos actuales para tener claridad sobre el ciclo de vida de mis compras.</w:t>
            </w:r>
          </w:p>
        </w:tc>
        <w:tc>
          <w:tcPr>
            <w:tcW w:w="1559" w:type="dxa"/>
          </w:tcPr>
          <w:p w14:paraId="29EBE7C3" w14:textId="66491A44" w:rsid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8" w:type="dxa"/>
          </w:tcPr>
          <w:p w14:paraId="5A26E853" w14:textId="1D81980B" w:rsid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21AB92BE" w14:textId="5CCAA5B2" w:rsidR="009F3B5A" w:rsidRDefault="009F3B5A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Para </w:t>
            </w:r>
            <w:r w:rsidR="008437FB">
              <w:t>S</w:t>
            </w:r>
            <w:r>
              <w:t xml:space="preserve">er </w:t>
            </w:r>
            <w:r w:rsidR="008437FB">
              <w:t>I</w:t>
            </w:r>
            <w:r>
              <w:t>niciada</w:t>
            </w:r>
          </w:p>
        </w:tc>
      </w:tr>
      <w:tr w:rsidR="009F3B5A" w14:paraId="36992A32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194D636" w14:textId="58AC7395" w:rsidR="009F3B5A" w:rsidRDefault="009F3B5A" w:rsidP="00CD528B">
            <w:pPr>
              <w:pStyle w:val="Contenido"/>
            </w:pPr>
            <w:r>
              <w:t>7</w:t>
            </w:r>
          </w:p>
        </w:tc>
        <w:tc>
          <w:tcPr>
            <w:tcW w:w="2513" w:type="dxa"/>
          </w:tcPr>
          <w:p w14:paraId="65EAA796" w14:textId="6B11140A" w:rsid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762C1AC1" w14:textId="5A221062" w:rsidR="009F3B5A" w:rsidRP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Sincronizar el stock entre la tienda física y la web.</w:t>
            </w:r>
          </w:p>
        </w:tc>
        <w:tc>
          <w:tcPr>
            <w:tcW w:w="4394" w:type="dxa"/>
          </w:tcPr>
          <w:p w14:paraId="150B4238" w14:textId="5C4C4799" w:rsidR="009F3B5A" w:rsidRP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Garantizar que no existan errores de disponibilidad (overselling), manteniendo la integridad de los datos de inventario en todos los canales</w:t>
            </w:r>
          </w:p>
        </w:tc>
        <w:tc>
          <w:tcPr>
            <w:tcW w:w="1559" w:type="dxa"/>
          </w:tcPr>
          <w:p w14:paraId="6BF82B98" w14:textId="14479ACB" w:rsidR="009F3B5A" w:rsidRDefault="009F3B5A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2AAD4A79" w14:textId="6735D7B9" w:rsidR="009F3B5A" w:rsidRDefault="008437F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550EDF4B" w14:textId="04D5AA08" w:rsidR="009F3B5A" w:rsidRDefault="008437FB" w:rsidP="00CD528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8437FB" w14:paraId="2A19178F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BA7B2B3" w14:textId="3D6E6D51" w:rsidR="008437FB" w:rsidRDefault="008437FB" w:rsidP="00CD528B">
            <w:pPr>
              <w:pStyle w:val="Contenido"/>
            </w:pPr>
            <w:r>
              <w:t>8</w:t>
            </w:r>
          </w:p>
        </w:tc>
        <w:tc>
          <w:tcPr>
            <w:tcW w:w="2513" w:type="dxa"/>
          </w:tcPr>
          <w:p w14:paraId="2B7F4543" w14:textId="27320DE8" w:rsidR="008437FB" w:rsidRDefault="008437F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4C90E119" w14:textId="43C383EE" w:rsidR="008437FB" w:rsidRPr="009F3B5A" w:rsidRDefault="008437F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37FB">
              <w:t>Generar y descargar facturas digitales.</w:t>
            </w:r>
          </w:p>
        </w:tc>
        <w:tc>
          <w:tcPr>
            <w:tcW w:w="4394" w:type="dxa"/>
          </w:tcPr>
          <w:p w14:paraId="6D185A0A" w14:textId="0072FE57" w:rsidR="008437FB" w:rsidRPr="009F3B5A" w:rsidRDefault="008437F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37FB">
              <w:t>Obtener un comprobante formal y detallado de mi gasto para fines contables o legales, disponible inmediatamente después de realizar el pago.</w:t>
            </w:r>
          </w:p>
        </w:tc>
        <w:tc>
          <w:tcPr>
            <w:tcW w:w="1559" w:type="dxa"/>
          </w:tcPr>
          <w:p w14:paraId="5A43294B" w14:textId="77F93A5A" w:rsidR="008437FB" w:rsidRDefault="008437F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5D93FF3B" w14:textId="2F4095B8" w:rsidR="008437FB" w:rsidRDefault="008437F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11B3643C" w14:textId="6E67B590" w:rsidR="008437FB" w:rsidRDefault="008437FB" w:rsidP="00CD528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</w:tbl>
    <w:p w14:paraId="3C0F87D4" w14:textId="77777777" w:rsidR="009254C8" w:rsidRDefault="009254C8" w:rsidP="00CD528B">
      <w:pPr>
        <w:pStyle w:val="Contenido"/>
        <w:sectPr w:rsidR="009254C8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5829" w:type="dxa"/>
        <w:tblLook w:val="04A0" w:firstRow="1" w:lastRow="0" w:firstColumn="1" w:lastColumn="0" w:noHBand="0" w:noVBand="1"/>
      </w:tblPr>
      <w:tblGrid>
        <w:gridCol w:w="4253"/>
        <w:gridCol w:w="3354"/>
        <w:gridCol w:w="3828"/>
        <w:gridCol w:w="4394"/>
      </w:tblGrid>
      <w:tr w:rsidR="006823F2" w14:paraId="1E5EC4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13989E9" w14:textId="3DF594ED" w:rsidR="006823F2" w:rsidRDefault="006823F2" w:rsidP="006823F2">
            <w:pPr>
              <w:pStyle w:val="Contenido"/>
            </w:pPr>
            <w:r>
              <w:t>Sprint 1</w:t>
            </w:r>
          </w:p>
        </w:tc>
        <w:tc>
          <w:tcPr>
            <w:tcW w:w="3354" w:type="dxa"/>
          </w:tcPr>
          <w:p w14:paraId="276C8716" w14:textId="339ECE93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828" w:type="dxa"/>
          </w:tcPr>
          <w:p w14:paraId="09872FDC" w14:textId="6108228F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  <w:tc>
          <w:tcPr>
            <w:tcW w:w="4394" w:type="dxa"/>
          </w:tcPr>
          <w:p w14:paraId="2243CEBC" w14:textId="7D95D40E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4</w:t>
            </w:r>
          </w:p>
        </w:tc>
      </w:tr>
      <w:tr w:rsidR="006823F2" w14:paraId="11D001C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4A68520" w14:textId="4B5E40E4" w:rsidR="006823F2" w:rsidRPr="006823F2" w:rsidRDefault="006823F2" w:rsidP="006823F2">
            <w:pPr>
              <w:pStyle w:val="Contenido"/>
              <w:rPr>
                <w:b w:val="0"/>
                <w:bCs w:val="0"/>
              </w:rPr>
            </w:pPr>
            <w:r w:rsidRPr="006823F2">
              <w:rPr>
                <w:b w:val="0"/>
                <w:bCs w:val="0"/>
              </w:rPr>
              <w:t>Fecha inicio y Fecha fin</w:t>
            </w:r>
          </w:p>
        </w:tc>
        <w:tc>
          <w:tcPr>
            <w:tcW w:w="3354" w:type="dxa"/>
          </w:tcPr>
          <w:p w14:paraId="734DEFCB" w14:textId="43A6DE29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3828" w:type="dxa"/>
          </w:tcPr>
          <w:p w14:paraId="0FF5306A" w14:textId="73A59D03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4394" w:type="dxa"/>
          </w:tcPr>
          <w:p w14:paraId="4C4F1B1D" w14:textId="33857F4A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</w:tr>
    </w:tbl>
    <w:p w14:paraId="06A0FA51" w14:textId="55D38248" w:rsidR="009254C8" w:rsidRDefault="00667466" w:rsidP="00667466">
      <w:pPr>
        <w:pStyle w:val="Contenido"/>
        <w:tabs>
          <w:tab w:val="left" w:pos="1470"/>
          <w:tab w:val="left" w:pos="4740"/>
        </w:tabs>
      </w:pPr>
      <w:r>
        <w:t>27/04/2026 – 28/04/2026                    29/04/2026 – 02/05/2026         03/05/2026 – 05/05/2026             06/05/2026 – 08/05/2026</w:t>
      </w:r>
    </w:p>
    <w:p w14:paraId="3ADAA044" w14:textId="38C6B6DF" w:rsidR="00667466" w:rsidRPr="00667466" w:rsidRDefault="00667466" w:rsidP="00667466">
      <w:pPr>
        <w:tabs>
          <w:tab w:val="left" w:pos="1470"/>
        </w:tabs>
        <w:sectPr w:rsidR="00667466" w:rsidRPr="00667466" w:rsidSect="00D605E2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  <w:r>
        <w:tab/>
      </w:r>
    </w:p>
    <w:p w14:paraId="5C2C3380" w14:textId="319FF4ED" w:rsidR="00CD528B" w:rsidRDefault="00CD528B" w:rsidP="00D077E9">
      <w:pPr>
        <w:pStyle w:val="Ttulo1"/>
        <w:rPr>
          <w:noProof/>
        </w:rPr>
      </w:pPr>
      <w:r>
        <w:lastRenderedPageBreak/>
        <w:t>Referencias</w:t>
      </w:r>
    </w:p>
    <w:sectPr w:rsidR="00CD528B" w:rsidSect="00D605E2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647CD" w14:textId="77777777" w:rsidR="0000168B" w:rsidRDefault="0000168B">
      <w:r>
        <w:separator/>
      </w:r>
    </w:p>
    <w:p w14:paraId="4CDD89D2" w14:textId="77777777" w:rsidR="0000168B" w:rsidRDefault="0000168B"/>
  </w:endnote>
  <w:endnote w:type="continuationSeparator" w:id="0">
    <w:p w14:paraId="2B9B739D" w14:textId="77777777" w:rsidR="0000168B" w:rsidRDefault="0000168B">
      <w:r>
        <w:continuationSeparator/>
      </w:r>
    </w:p>
    <w:p w14:paraId="05AF1080" w14:textId="77777777" w:rsidR="0000168B" w:rsidRDefault="000016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7E49" w14:textId="77777777" w:rsidR="0000168B" w:rsidRDefault="0000168B">
      <w:r>
        <w:separator/>
      </w:r>
    </w:p>
    <w:p w14:paraId="02706E92" w14:textId="77777777" w:rsidR="0000168B" w:rsidRDefault="0000168B"/>
  </w:footnote>
  <w:footnote w:type="continuationSeparator" w:id="0">
    <w:p w14:paraId="1561446D" w14:textId="77777777" w:rsidR="0000168B" w:rsidRDefault="0000168B">
      <w:r>
        <w:continuationSeparator/>
      </w:r>
    </w:p>
    <w:p w14:paraId="4F8AB8F4" w14:textId="77777777" w:rsidR="0000168B" w:rsidRDefault="000016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0168B"/>
    <w:rsid w:val="0002482E"/>
    <w:rsid w:val="00037DF8"/>
    <w:rsid w:val="00050324"/>
    <w:rsid w:val="000747A0"/>
    <w:rsid w:val="000A0150"/>
    <w:rsid w:val="000C2408"/>
    <w:rsid w:val="000E63C9"/>
    <w:rsid w:val="00115350"/>
    <w:rsid w:val="00130E9D"/>
    <w:rsid w:val="00150A6D"/>
    <w:rsid w:val="00185B35"/>
    <w:rsid w:val="001C714F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C7E74"/>
    <w:rsid w:val="003D3863"/>
    <w:rsid w:val="004110DE"/>
    <w:rsid w:val="0044085A"/>
    <w:rsid w:val="004A66D5"/>
    <w:rsid w:val="004B21A5"/>
    <w:rsid w:val="004E5FEE"/>
    <w:rsid w:val="0050041D"/>
    <w:rsid w:val="0050341B"/>
    <w:rsid w:val="005037F0"/>
    <w:rsid w:val="00515F13"/>
    <w:rsid w:val="00516A86"/>
    <w:rsid w:val="005275F6"/>
    <w:rsid w:val="00572102"/>
    <w:rsid w:val="0057709C"/>
    <w:rsid w:val="005F1BB0"/>
    <w:rsid w:val="00635B71"/>
    <w:rsid w:val="00656BC5"/>
    <w:rsid w:val="00656C4D"/>
    <w:rsid w:val="00667466"/>
    <w:rsid w:val="006823F2"/>
    <w:rsid w:val="006B575A"/>
    <w:rsid w:val="006E5716"/>
    <w:rsid w:val="00707990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072B8"/>
    <w:rsid w:val="00822CB5"/>
    <w:rsid w:val="008437FB"/>
    <w:rsid w:val="00862FE4"/>
    <w:rsid w:val="0086389A"/>
    <w:rsid w:val="0087605E"/>
    <w:rsid w:val="008941AE"/>
    <w:rsid w:val="008B1FEE"/>
    <w:rsid w:val="00903C32"/>
    <w:rsid w:val="00916B16"/>
    <w:rsid w:val="009173B9"/>
    <w:rsid w:val="009254C8"/>
    <w:rsid w:val="0093335D"/>
    <w:rsid w:val="0093613E"/>
    <w:rsid w:val="00943026"/>
    <w:rsid w:val="00966B81"/>
    <w:rsid w:val="00977F79"/>
    <w:rsid w:val="00993DBB"/>
    <w:rsid w:val="009C7720"/>
    <w:rsid w:val="009F3B5A"/>
    <w:rsid w:val="00A1406C"/>
    <w:rsid w:val="00A23AFA"/>
    <w:rsid w:val="00A31B3E"/>
    <w:rsid w:val="00A532F3"/>
    <w:rsid w:val="00A76090"/>
    <w:rsid w:val="00A8489E"/>
    <w:rsid w:val="00A84A7E"/>
    <w:rsid w:val="00AB02A7"/>
    <w:rsid w:val="00AC29F3"/>
    <w:rsid w:val="00AD1BC9"/>
    <w:rsid w:val="00B231E5"/>
    <w:rsid w:val="00BD4D2F"/>
    <w:rsid w:val="00C02B87"/>
    <w:rsid w:val="00C4086D"/>
    <w:rsid w:val="00CA1896"/>
    <w:rsid w:val="00CB5B28"/>
    <w:rsid w:val="00CD1A8D"/>
    <w:rsid w:val="00CD528B"/>
    <w:rsid w:val="00CF5371"/>
    <w:rsid w:val="00D014FE"/>
    <w:rsid w:val="00D0323A"/>
    <w:rsid w:val="00D0559F"/>
    <w:rsid w:val="00D064B5"/>
    <w:rsid w:val="00D077E9"/>
    <w:rsid w:val="00D42CB7"/>
    <w:rsid w:val="00D5413D"/>
    <w:rsid w:val="00D570A9"/>
    <w:rsid w:val="00D605E2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03B04"/>
    <w:rsid w:val="00E22ACD"/>
    <w:rsid w:val="00E5765B"/>
    <w:rsid w:val="00E620B0"/>
    <w:rsid w:val="00E81B40"/>
    <w:rsid w:val="00EF555B"/>
    <w:rsid w:val="00F027BB"/>
    <w:rsid w:val="00F11DCF"/>
    <w:rsid w:val="00F162EA"/>
    <w:rsid w:val="00F52D27"/>
    <w:rsid w:val="00F701E7"/>
    <w:rsid w:val="00F757CE"/>
    <w:rsid w:val="00F83527"/>
    <w:rsid w:val="00F8509F"/>
    <w:rsid w:val="00FC202E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character" w:styleId="Textoennegrita">
    <w:name w:val="Strong"/>
    <w:basedOn w:val="Fuentedeprrafopredeter"/>
    <w:uiPriority w:val="22"/>
    <w:qFormat/>
    <w:rsid w:val="00115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476239" w:rsidRDefault="00A1184C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0D4FAD"/>
    <w:rsid w:val="0019225D"/>
    <w:rsid w:val="003C7E74"/>
    <w:rsid w:val="00476239"/>
    <w:rsid w:val="0050341B"/>
    <w:rsid w:val="00536818"/>
    <w:rsid w:val="00687539"/>
    <w:rsid w:val="009B0278"/>
    <w:rsid w:val="00A1184C"/>
    <w:rsid w:val="00E52771"/>
    <w:rsid w:val="00EC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</Template>
  <TotalTime>762</TotalTime>
  <Pages>10</Pages>
  <Words>1091</Words>
  <Characters>6004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PC CASA</cp:lastModifiedBy>
  <cp:revision>23</cp:revision>
  <cp:lastPrinted>2006-08-01T17:47:00Z</cp:lastPrinted>
  <dcterms:created xsi:type="dcterms:W3CDTF">2023-06-23T12:57:00Z</dcterms:created>
  <dcterms:modified xsi:type="dcterms:W3CDTF">2026-04-23T20:52:00Z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