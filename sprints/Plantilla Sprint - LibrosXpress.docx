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0808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4CB6102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D05ECE6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2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381D1D0D">
                      <wp:extent cx="3695700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0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17DBD0" w14:textId="77777777" w:rsidR="00C725DB" w:rsidRDefault="00C725DB" w:rsidP="00C725DB">
                                  <w:pPr>
                                    <w:pStyle w:val="Ttulo"/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LIBROS/XPRESS</w:t>
                                  </w:r>
                                </w:p>
                                <w:p w14:paraId="164157A1" w14:textId="1D6974D4" w:rsidR="00CD528B" w:rsidRPr="00D86945" w:rsidRDefault="00C725DB" w:rsidP="00C725DB">
                                  <w:pPr>
                                    <w:pStyle w:val="Ttulo"/>
                                    <w:spacing w:after="0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Sprint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91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" filled="f" stroked="f" strokeweight=".5pt">
                      <v:textbox>
                        <w:txbxContent>
                          <w:p w14:paraId="0817DBD0" w14:textId="77777777" w:rsidR="00C725DB" w:rsidRDefault="00C725DB" w:rsidP="00C725DB">
                            <w:pPr>
                              <w:pStyle w:val="Ttulo"/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LIBROS/XPRESS</w:t>
                            </w:r>
                          </w:p>
                          <w:p w14:paraId="164157A1" w14:textId="1D6974D4" w:rsidR="00CD528B" w:rsidRPr="00D86945" w:rsidRDefault="00C725DB" w:rsidP="00C725DB">
                            <w:pPr>
                              <w:pStyle w:val="Ttulo"/>
                              <w:spacing w:after="0"/>
                            </w:pPr>
                            <w:r>
                              <w:rPr>
                                <w:lang w:bidi="es-ES"/>
                              </w:rPr>
                              <w:t>Sprint 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EndPr/>
            <w:sdtContent>
              <w:p w14:paraId="1DB1C0CE" w14:textId="063F63AF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C725DB">
                  <w:rPr>
                    <w:rStyle w:val="SubttuloCar"/>
                    <w:b w:val="0"/>
                    <w:noProof/>
                    <w:lang w:bidi="es-ES"/>
                  </w:rPr>
                  <w:t>26 abril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473E6FD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5525C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97369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616C70E" w14:textId="060C7903" w:rsidR="00D077E9" w:rsidRPr="00C725DB" w:rsidRDefault="00C62ED0" w:rsidP="00AB02A7">
            <w:pPr>
              <w:rPr>
                <w:noProof/>
                <w:sz w:val="36"/>
                <w:szCs w:val="28"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CEC514602C9C41ABB2694092C63DBD58"/>
                </w:placeholder>
                <w15:appearance w15:val="hidden"/>
              </w:sdtPr>
              <w:sdtEndPr>
                <w:rPr>
                  <w:sz w:val="36"/>
                  <w:szCs w:val="28"/>
                </w:rPr>
              </w:sdtEndPr>
              <w:sdtContent>
                <w:r w:rsidR="00C725DB" w:rsidRPr="00C725DB">
                  <w:rPr>
                    <w:noProof/>
                    <w:sz w:val="36"/>
                    <w:szCs w:val="28"/>
                  </w:rPr>
                  <w:t>Digital Shift</w:t>
                </w:r>
              </w:sdtContent>
            </w:sdt>
          </w:p>
          <w:p w14:paraId="02DF298C" w14:textId="7BC410D2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BD9461F4A18B4E2F958D8FD57C3BFE0A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C725DB" w:rsidRPr="00C725DB">
                  <w:rPr>
                    <w:noProof/>
                  </w:rPr>
                  <w:t xml:space="preserve"> </w:t>
                </w:r>
                <w:r w:rsidR="00C725DB" w:rsidRPr="00C725DB">
                  <w:rPr>
                    <w:noProof/>
                  </w:rPr>
                  <w:t>Robert Cerón, David Solís, Juan José Castro</w:t>
                </w:r>
                <w:r w:rsidR="00C725DB" w:rsidRPr="00C725DB">
                  <w:rPr>
                    <w:noProof/>
                  </w:rPr>
                  <w:t xml:space="preserve"> </w:t>
                </w:r>
              </w:sdtContent>
            </w:sdt>
          </w:p>
          <w:p w14:paraId="4649A1F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22C7914" w14:textId="0B134EA8" w:rsidR="00D077E9" w:rsidRDefault="00AB02A7">
      <w:pPr>
        <w:spacing w:after="200"/>
        <w:rPr>
          <w:noProof/>
        </w:rPr>
      </w:pPr>
      <w:r w:rsidRPr="00D967AC">
        <w:rPr>
          <w:noProof/>
          <w:lang w:bidi="es-ES"/>
        </w:rPr>
        <w:drawing>
          <wp:anchor distT="0" distB="0" distL="114300" distR="114300" simplePos="0" relativeHeight="251661312" behindDoc="0" locked="0" layoutInCell="1" allowOverlap="1" wp14:anchorId="479084CC" wp14:editId="284BD674">
            <wp:simplePos x="0" y="0"/>
            <wp:positionH relativeFrom="column">
              <wp:posOffset>3910965</wp:posOffset>
            </wp:positionH>
            <wp:positionV relativeFrom="paragraph">
              <wp:posOffset>5937885</wp:posOffset>
            </wp:positionV>
            <wp:extent cx="2809875" cy="2447925"/>
            <wp:effectExtent l="0" t="0" r="9525" b="9525"/>
            <wp:wrapNone/>
            <wp:docPr id="12" name="Gráfico 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201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656" cy="2464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3D036672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A3CD8EB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F2DDC1E" w14:textId="3CA75F6E" w:rsidR="00D077E9" w:rsidRDefault="00CD528B" w:rsidP="00D077E9">
      <w:pPr>
        <w:pStyle w:val="Ttulo1"/>
        <w:rPr>
          <w:noProof/>
          <w:lang w:bidi="es-ES"/>
        </w:rPr>
      </w:pPr>
      <w:r>
        <w:rPr>
          <w:noProof/>
          <w:lang w:bidi="es-ES"/>
        </w:rPr>
        <w:lastRenderedPageBreak/>
        <w:t>Objetivo</w:t>
      </w:r>
    </w:p>
    <w:p w14:paraId="138EE172" w14:textId="77777777" w:rsidR="002D5C68" w:rsidRPr="004A66D5" w:rsidRDefault="002D5C68" w:rsidP="002D5C68">
      <w:pPr>
        <w:pStyle w:val="Ttulo1"/>
        <w:rPr>
          <w:rFonts w:asciiTheme="minorHAnsi" w:hAnsiTheme="minorHAnsi" w:cstheme="minorHAnsi"/>
          <w:b w:val="0"/>
          <w:bCs/>
          <w:sz w:val="28"/>
          <w:szCs w:val="16"/>
        </w:rPr>
      </w:pPr>
      <w:r w:rsidRPr="004A66D5">
        <w:rPr>
          <w:rFonts w:asciiTheme="minorHAnsi" w:hAnsiTheme="minorHAnsi" w:cstheme="minorHAnsi"/>
          <w:b w:val="0"/>
          <w:bCs/>
          <w:sz w:val="28"/>
          <w:szCs w:val="16"/>
        </w:rPr>
        <w:t xml:space="preserve">Implementar un </w:t>
      </w:r>
      <w:r w:rsidRPr="004A66D5">
        <w:rPr>
          <w:rStyle w:val="Textoennegrita"/>
          <w:rFonts w:asciiTheme="minorHAnsi" w:hAnsiTheme="minorHAnsi" w:cstheme="minorHAnsi"/>
          <w:b/>
          <w:sz w:val="28"/>
          <w:szCs w:val="16"/>
        </w:rPr>
        <w:t>sistema de gestión integral para Libro/Xpress</w:t>
      </w:r>
      <w:r w:rsidRPr="004A66D5">
        <w:rPr>
          <w:rFonts w:asciiTheme="minorHAnsi" w:hAnsiTheme="minorHAnsi" w:cstheme="minorHAnsi"/>
          <w:b w:val="0"/>
          <w:bCs/>
          <w:sz w:val="28"/>
          <w:szCs w:val="16"/>
        </w:rPr>
        <w:t xml:space="preserve"> que permita digitalizar y modernizar los procesos operativos y administrativos de la librería y papelería, automatizando la gestión de ventas, inventario y facturación, integrando una plataforma de ventas en línea y un programa de fidelización de clientes, con el fin de mejorar la eficiencia operativa, optimizar la atención al cliente y apoyar la toma de decisiones mediante reportes estratégicos</w:t>
      </w:r>
    </w:p>
    <w:p w14:paraId="3F48546B" w14:textId="31C9F269" w:rsidR="00CD528B" w:rsidRDefault="00CD528B" w:rsidP="00D077E9">
      <w:pPr>
        <w:pStyle w:val="Ttulo1"/>
      </w:pPr>
      <w:r>
        <w:rPr>
          <w:noProof/>
          <w:lang w:bidi="es-ES"/>
        </w:rPr>
        <w:t xml:space="preserve">Listado de </w:t>
      </w:r>
      <w:r>
        <w:t>Funcionalidades</w:t>
      </w:r>
    </w:p>
    <w:p w14:paraId="70EAE850" w14:textId="77777777" w:rsidR="002D5C68" w:rsidRDefault="002D5C68" w:rsidP="002D5C68">
      <w:pPr>
        <w:pStyle w:val="Contenido"/>
        <w:numPr>
          <w:ilvl w:val="0"/>
          <w:numId w:val="3"/>
        </w:numPr>
      </w:pPr>
      <w:r>
        <w:t>Gestión de ventas y facturación digital en tiempo real</w:t>
      </w:r>
    </w:p>
    <w:p w14:paraId="52538412" w14:textId="77777777" w:rsidR="002D5C68" w:rsidRDefault="002D5C68" w:rsidP="002D5C68">
      <w:pPr>
        <w:pStyle w:val="Contenido"/>
        <w:numPr>
          <w:ilvl w:val="0"/>
          <w:numId w:val="3"/>
        </w:numPr>
      </w:pPr>
      <w:r>
        <w:t>Control y actualización automática del inventario</w:t>
      </w:r>
    </w:p>
    <w:p w14:paraId="75C2789F" w14:textId="77777777" w:rsidR="002D5C68" w:rsidRDefault="002D5C68" w:rsidP="002D5C68">
      <w:pPr>
        <w:pStyle w:val="Contenido"/>
        <w:numPr>
          <w:ilvl w:val="0"/>
          <w:numId w:val="3"/>
        </w:numPr>
      </w:pPr>
      <w:r>
        <w:t>Plataforma de tienda en línea con carrito de compras y pago seguros</w:t>
      </w:r>
    </w:p>
    <w:p w14:paraId="78C9A9D5" w14:textId="77777777" w:rsidR="002D5C68" w:rsidRDefault="002D5C68" w:rsidP="002D5C68">
      <w:pPr>
        <w:pStyle w:val="Contenido"/>
        <w:numPr>
          <w:ilvl w:val="0"/>
          <w:numId w:val="3"/>
        </w:numPr>
      </w:pPr>
      <w:r>
        <w:t>Gestión de clientes</w:t>
      </w:r>
    </w:p>
    <w:p w14:paraId="477B0AA1" w14:textId="77777777" w:rsidR="002D5C68" w:rsidRDefault="002D5C68" w:rsidP="002D5C68">
      <w:pPr>
        <w:pStyle w:val="Contenido"/>
        <w:numPr>
          <w:ilvl w:val="0"/>
          <w:numId w:val="3"/>
        </w:numPr>
      </w:pPr>
      <w:r>
        <w:t>Generación de reportes administrativos y estratégicos</w:t>
      </w:r>
    </w:p>
    <w:p w14:paraId="2658995E" w14:textId="1CE7E87C" w:rsidR="002D5C68" w:rsidRDefault="002D5C68" w:rsidP="002D5C68">
      <w:pPr>
        <w:pStyle w:val="Contenido"/>
        <w:numPr>
          <w:ilvl w:val="0"/>
          <w:numId w:val="3"/>
        </w:numPr>
      </w:pPr>
      <w:r>
        <w:t>Sistema de búsqueda avanzada de productos</w:t>
      </w:r>
    </w:p>
    <w:p w14:paraId="07CE99BE" w14:textId="4B16C1CA" w:rsidR="002D5C68" w:rsidRDefault="002D5C68" w:rsidP="002D5C68">
      <w:pPr>
        <w:pStyle w:val="Contenido"/>
        <w:numPr>
          <w:ilvl w:val="0"/>
          <w:numId w:val="3"/>
        </w:numPr>
      </w:pPr>
      <w:r>
        <w:t>Módulo de gestión de promociones y descuentos</w:t>
      </w:r>
    </w:p>
    <w:p w14:paraId="281EE963" w14:textId="11AA7138" w:rsidR="00CD528B" w:rsidRDefault="00CD528B" w:rsidP="00D077E9">
      <w:pPr>
        <w:pStyle w:val="Ttulo1"/>
      </w:pPr>
      <w:r>
        <w:t>Listado de Requisitos Funcionales</w:t>
      </w:r>
    </w:p>
    <w:p w14:paraId="22A851E1" w14:textId="77777777" w:rsidR="002D5C68" w:rsidRDefault="002D5C68" w:rsidP="002D5C68">
      <w:pPr>
        <w:pStyle w:val="Contenido"/>
        <w:numPr>
          <w:ilvl w:val="0"/>
          <w:numId w:val="4"/>
        </w:numPr>
      </w:pPr>
      <w:r>
        <w:t>Registrar ventas en tiempo real del sistema</w:t>
      </w:r>
    </w:p>
    <w:p w14:paraId="2A6B3DB4" w14:textId="77777777" w:rsidR="002D5C68" w:rsidRDefault="002D5C68" w:rsidP="002D5C68">
      <w:pPr>
        <w:pStyle w:val="Contenido"/>
        <w:numPr>
          <w:ilvl w:val="0"/>
          <w:numId w:val="4"/>
        </w:numPr>
      </w:pPr>
      <w:r>
        <w:t>Actualizar automáticamente el inventario después de cada venta</w:t>
      </w:r>
    </w:p>
    <w:p w14:paraId="23CC0087" w14:textId="77777777" w:rsidR="002D5C68" w:rsidRDefault="002D5C68" w:rsidP="002D5C68">
      <w:pPr>
        <w:pStyle w:val="Contenido"/>
        <w:numPr>
          <w:ilvl w:val="0"/>
          <w:numId w:val="4"/>
        </w:numPr>
      </w:pPr>
      <w:r>
        <w:t>Generar facturas digitales para las transacciones realizadas</w:t>
      </w:r>
    </w:p>
    <w:p w14:paraId="2DD74ECB" w14:textId="77777777" w:rsidR="002D5C68" w:rsidRDefault="002D5C68" w:rsidP="002D5C68">
      <w:pPr>
        <w:pStyle w:val="Contenido"/>
        <w:numPr>
          <w:ilvl w:val="0"/>
          <w:numId w:val="4"/>
        </w:numPr>
      </w:pPr>
      <w:r>
        <w:t>Permitir compras en línea mediane carrito de compras y pagos seguros</w:t>
      </w:r>
    </w:p>
    <w:p w14:paraId="13427823" w14:textId="77777777" w:rsidR="00A47F8D" w:rsidRDefault="00A47F8D" w:rsidP="00A47F8D">
      <w:pPr>
        <w:pStyle w:val="Contenido"/>
        <w:numPr>
          <w:ilvl w:val="0"/>
          <w:numId w:val="4"/>
        </w:numPr>
      </w:pPr>
      <w:r>
        <w:t>Generar reportes de ventas e inventario para la gerencia</w:t>
      </w:r>
    </w:p>
    <w:p w14:paraId="483020A9" w14:textId="587C110A" w:rsidR="00A47F8D" w:rsidRDefault="00A47F8D" w:rsidP="00A47F8D">
      <w:pPr>
        <w:pStyle w:val="Contenido"/>
        <w:numPr>
          <w:ilvl w:val="0"/>
          <w:numId w:val="4"/>
        </w:numPr>
      </w:pPr>
      <w:r>
        <w:t>Gestionar la recuperación de credenciales y seguridad de acceso</w:t>
      </w:r>
    </w:p>
    <w:p w14:paraId="22373486" w14:textId="77777777" w:rsidR="00A47F8D" w:rsidRDefault="00A47F8D" w:rsidP="00A47F8D">
      <w:pPr>
        <w:pStyle w:val="Contenido"/>
        <w:numPr>
          <w:ilvl w:val="0"/>
          <w:numId w:val="4"/>
        </w:numPr>
      </w:pPr>
      <w:r>
        <w:t>Sincronizar el stock entre los canales físico y virtual</w:t>
      </w:r>
    </w:p>
    <w:p w14:paraId="2AA68EF1" w14:textId="7F978F21" w:rsidR="00A47F8D" w:rsidRDefault="00A47F8D" w:rsidP="00A47F8D">
      <w:pPr>
        <w:pStyle w:val="Contenido"/>
        <w:numPr>
          <w:ilvl w:val="0"/>
          <w:numId w:val="4"/>
        </w:numPr>
      </w:pPr>
      <w:r>
        <w:t>Visualizar el historial de pedidos y entregas</w:t>
      </w:r>
    </w:p>
    <w:p w14:paraId="75D28BCF" w14:textId="1800B8C2" w:rsidR="00CD528B" w:rsidRDefault="00CD528B" w:rsidP="00D077E9">
      <w:pPr>
        <w:pStyle w:val="Ttulo1"/>
      </w:pPr>
      <w:r>
        <w:lastRenderedPageBreak/>
        <w:t>Diagrama de Módulos</w:t>
      </w:r>
    </w:p>
    <w:p w14:paraId="324821C9" w14:textId="2DD9D9F3" w:rsidR="001C714F" w:rsidRDefault="00E214A8" w:rsidP="001C714F">
      <w:pPr>
        <w:pStyle w:val="Contenido"/>
      </w:pPr>
      <w:r w:rsidRPr="00656BC5">
        <w:rPr>
          <w:noProof/>
        </w:rPr>
        <w:drawing>
          <wp:inline distT="0" distB="0" distL="0" distR="0" wp14:anchorId="198AFC32" wp14:editId="0E1D208F">
            <wp:extent cx="6371590" cy="4890770"/>
            <wp:effectExtent l="0" t="0" r="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A17B" w14:textId="0ADE819B" w:rsidR="00CD528B" w:rsidRDefault="00CD528B" w:rsidP="00D077E9">
      <w:pPr>
        <w:pStyle w:val="Ttulo1"/>
      </w:pPr>
      <w:r>
        <w:t>Definición de Roles</w:t>
      </w:r>
    </w:p>
    <w:p w14:paraId="72A7A587" w14:textId="707FAF94" w:rsidR="00CD528B" w:rsidRDefault="00CD528B" w:rsidP="00E214A8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Producto Owner:</w:t>
      </w:r>
      <w:r>
        <w:t xml:space="preserve"> </w:t>
      </w:r>
      <w:r w:rsidR="00E214A8">
        <w:t>David Solís</w:t>
      </w:r>
    </w:p>
    <w:p w14:paraId="799C3748" w14:textId="57FE466E" w:rsidR="00CD528B" w:rsidRDefault="00CD528B" w:rsidP="00E214A8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Scrum Master:</w:t>
      </w:r>
      <w:r>
        <w:t xml:space="preserve"> </w:t>
      </w:r>
      <w:r w:rsidR="00E214A8">
        <w:t>Robert Cerón</w:t>
      </w:r>
    </w:p>
    <w:p w14:paraId="58526BB8" w14:textId="4DA13282" w:rsidR="00AD1BC9" w:rsidRDefault="00CD528B" w:rsidP="00E214A8">
      <w:pPr>
        <w:pStyle w:val="Contenido"/>
        <w:numPr>
          <w:ilvl w:val="0"/>
          <w:numId w:val="1"/>
        </w:numPr>
        <w:rPr>
          <w:lang w:val="en-US"/>
        </w:rPr>
      </w:pPr>
      <w:r w:rsidRPr="00AD1BC9">
        <w:rPr>
          <w:b/>
          <w:bCs/>
        </w:rPr>
        <w:t>Scrum Team:</w:t>
      </w:r>
      <w:r w:rsidR="006F4E23">
        <w:rPr>
          <w:b/>
          <w:bCs/>
        </w:rPr>
        <w:t xml:space="preserve"> </w:t>
      </w:r>
      <w:r w:rsidR="00E214A8" w:rsidRPr="00993DBB">
        <w:rPr>
          <w:lang w:val="en-US"/>
        </w:rPr>
        <w:t>Robert Cerón, David Solís, Juan José Castro</w:t>
      </w:r>
    </w:p>
    <w:p w14:paraId="3C1B8985" w14:textId="77777777" w:rsidR="00E214A8" w:rsidRPr="00E214A8" w:rsidRDefault="00E214A8" w:rsidP="00E214A8">
      <w:pPr>
        <w:pStyle w:val="Contenido"/>
        <w:ind w:left="360"/>
        <w:rPr>
          <w:lang w:val="en-US"/>
        </w:rPr>
      </w:pPr>
    </w:p>
    <w:p w14:paraId="6CDB8598" w14:textId="0E4A01E8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Diseño GUI:</w:t>
      </w:r>
      <w:r>
        <w:t xml:space="preserve"> </w:t>
      </w:r>
      <w:r w:rsidR="00E214A8">
        <w:t>Robert Cerón</w:t>
      </w:r>
    </w:p>
    <w:p w14:paraId="4618DE90" w14:textId="1841A15A" w:rsidR="00E214A8" w:rsidRDefault="00CD528B" w:rsidP="00E214A8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Analista de software:</w:t>
      </w:r>
      <w:r>
        <w:t xml:space="preserve"> </w:t>
      </w:r>
      <w:r w:rsidR="00E214A8">
        <w:t>Juan Castro</w:t>
      </w:r>
    </w:p>
    <w:p w14:paraId="2017C7BD" w14:textId="12912B23" w:rsidR="00AD1BC9" w:rsidRDefault="00CD528B" w:rsidP="00E214A8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Analista comercial:</w:t>
      </w:r>
      <w:r>
        <w:t xml:space="preserve"> </w:t>
      </w:r>
      <w:r w:rsidR="00E214A8">
        <w:t>Robert Cerón</w:t>
      </w:r>
    </w:p>
    <w:p w14:paraId="4F02BB08" w14:textId="4CD75C2C" w:rsidR="00CD528B" w:rsidRDefault="00CD528B" w:rsidP="00E214A8">
      <w:pPr>
        <w:pStyle w:val="Contenido"/>
        <w:numPr>
          <w:ilvl w:val="0"/>
          <w:numId w:val="1"/>
        </w:numPr>
      </w:pPr>
      <w:r w:rsidRPr="00AD1BC9">
        <w:rPr>
          <w:b/>
          <w:bCs/>
        </w:rPr>
        <w:t>Tester:</w:t>
      </w:r>
      <w:r>
        <w:t xml:space="preserve"> </w:t>
      </w:r>
      <w:r w:rsidR="00E214A8" w:rsidRPr="00AD1BC9">
        <w:rPr>
          <w:b/>
          <w:bCs/>
        </w:rPr>
        <w:t>:</w:t>
      </w:r>
      <w:r w:rsidR="00E214A8">
        <w:t xml:space="preserve"> David Solís</w:t>
      </w:r>
    </w:p>
    <w:p w14:paraId="15EF4F31" w14:textId="4F4473F3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Arquitecto de software:</w:t>
      </w:r>
      <w:r>
        <w:t xml:space="preserve"> </w:t>
      </w:r>
      <w:r w:rsidR="00E214A8">
        <w:t>David Solís</w:t>
      </w:r>
    </w:p>
    <w:p w14:paraId="456CB69B" w14:textId="1FEFE5DC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Team lead:</w:t>
      </w:r>
      <w:r>
        <w:t xml:space="preserve"> </w:t>
      </w:r>
      <w:r w:rsidR="00E214A8">
        <w:t>Robert Cerón</w:t>
      </w:r>
    </w:p>
    <w:p w14:paraId="42B8DBB3" w14:textId="3F9A3503" w:rsidR="00CD528B" w:rsidRDefault="00CD528B" w:rsidP="00CD528B">
      <w:pPr>
        <w:pStyle w:val="Contenido"/>
        <w:numPr>
          <w:ilvl w:val="0"/>
          <w:numId w:val="1"/>
        </w:numPr>
      </w:pPr>
      <w:r w:rsidRPr="00CD528B">
        <w:rPr>
          <w:b/>
          <w:bCs/>
        </w:rPr>
        <w:t>Desarrolladores back end:</w:t>
      </w:r>
      <w:r>
        <w:t xml:space="preserve"> </w:t>
      </w:r>
      <w:r w:rsidR="00E214A8" w:rsidRPr="00993DBB">
        <w:rPr>
          <w:lang w:val="en-US"/>
        </w:rPr>
        <w:t xml:space="preserve">Robert Cerón, David Solís. </w:t>
      </w:r>
      <w:r w:rsidR="00E214A8">
        <w:t>Juan Castro</w:t>
      </w:r>
    </w:p>
    <w:p w14:paraId="3BBA5DE0" w14:textId="549527CD" w:rsidR="009254C8" w:rsidRDefault="00CD528B" w:rsidP="00CD528B">
      <w:pPr>
        <w:pStyle w:val="Contenido"/>
        <w:numPr>
          <w:ilvl w:val="0"/>
          <w:numId w:val="1"/>
        </w:numPr>
        <w:sectPr w:rsidR="009254C8" w:rsidSect="00AB02A7">
          <w:headerReference w:type="default" r:id="rId11"/>
          <w:footerReference w:type="default" r:id="rId12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1C714F">
        <w:rPr>
          <w:b/>
          <w:bCs/>
        </w:rPr>
        <w:lastRenderedPageBreak/>
        <w:t>Desarrolladores Front End:</w:t>
      </w:r>
      <w:r w:rsidR="00E214A8" w:rsidRPr="00E214A8">
        <w:t xml:space="preserve"> </w:t>
      </w:r>
      <w:r w:rsidR="00E214A8" w:rsidRPr="00F701E7">
        <w:t>Robert Cerón, David Solís, Juan Castro</w:t>
      </w:r>
    </w:p>
    <w:p w14:paraId="6B107A56" w14:textId="42EDC094" w:rsidR="00CD528B" w:rsidRDefault="00CD528B" w:rsidP="00D077E9">
      <w:pPr>
        <w:pStyle w:val="Ttulo1"/>
      </w:pPr>
      <w:r>
        <w:lastRenderedPageBreak/>
        <w:t>Lista de Historias de Usuario</w:t>
      </w:r>
    </w:p>
    <w:tbl>
      <w:tblPr>
        <w:tblStyle w:val="Tablanormal5"/>
        <w:tblW w:w="15735" w:type="dxa"/>
        <w:tblLook w:val="04A0" w:firstRow="1" w:lastRow="0" w:firstColumn="1" w:lastColumn="0" w:noHBand="0" w:noVBand="1"/>
      </w:tblPr>
      <w:tblGrid>
        <w:gridCol w:w="652"/>
        <w:gridCol w:w="2005"/>
        <w:gridCol w:w="3297"/>
        <w:gridCol w:w="4394"/>
        <w:gridCol w:w="5387"/>
      </w:tblGrid>
      <w:tr w:rsidR="00CD528B" w14:paraId="7B98E11D" w14:textId="77777777" w:rsidTr="000C2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2" w:type="dxa"/>
          </w:tcPr>
          <w:p w14:paraId="412A6375" w14:textId="29421A9D" w:rsidR="00CD528B" w:rsidRDefault="00CD528B" w:rsidP="00CD528B">
            <w:pPr>
              <w:pStyle w:val="Contenido"/>
            </w:pPr>
            <w:r>
              <w:t>ID</w:t>
            </w:r>
          </w:p>
        </w:tc>
        <w:tc>
          <w:tcPr>
            <w:tcW w:w="2005" w:type="dxa"/>
          </w:tcPr>
          <w:p w14:paraId="12366675" w14:textId="2EA42A0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297" w:type="dxa"/>
          </w:tcPr>
          <w:p w14:paraId="4C056002" w14:textId="78A0F698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05410DD6" w14:textId="73B4E830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387" w:type="dxa"/>
          </w:tcPr>
          <w:p w14:paraId="2BBC8DCE" w14:textId="31768C99" w:rsidR="00CD528B" w:rsidRDefault="00CD528B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E214A8" w14:paraId="47424767" w14:textId="77777777" w:rsidTr="00F43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1AF30D6" w14:textId="77777777" w:rsidR="00E214A8" w:rsidRDefault="00E214A8" w:rsidP="00F4325E">
            <w:pPr>
              <w:pStyle w:val="Contenido"/>
              <w:jc w:val="both"/>
            </w:pPr>
            <w:r>
              <w:t>1</w:t>
            </w:r>
          </w:p>
        </w:tc>
        <w:tc>
          <w:tcPr>
            <w:tcW w:w="2005" w:type="dxa"/>
          </w:tcPr>
          <w:p w14:paraId="48F15C68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6E72D360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Navegar por el catálogo y utilizar el buscador avanzado.</w:t>
            </w:r>
          </w:p>
        </w:tc>
        <w:tc>
          <w:tcPr>
            <w:tcW w:w="4394" w:type="dxa"/>
          </w:tcPr>
          <w:p w14:paraId="462402A9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Encontrar títulos específicos o categorías de papelería de forma ágil y eficiente, optimizando el tiempo de búsqueda.</w:t>
            </w:r>
          </w:p>
        </w:tc>
        <w:tc>
          <w:tcPr>
            <w:tcW w:w="5387" w:type="dxa"/>
          </w:tcPr>
          <w:p w14:paraId="6E86DFBD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El sistema debe mostrar resultados precisos mediante filtros de autor, título y categoría. La interfaz debe cargar las imágenes de las portadas sin demora.</w:t>
            </w:r>
          </w:p>
        </w:tc>
      </w:tr>
      <w:tr w:rsidR="00E214A8" w14:paraId="0730D20E" w14:textId="77777777" w:rsidTr="00F43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4BA0A11" w14:textId="77777777" w:rsidR="00E214A8" w:rsidRDefault="00E214A8" w:rsidP="00F4325E">
            <w:pPr>
              <w:pStyle w:val="Contenido"/>
              <w:jc w:val="both"/>
            </w:pPr>
            <w:r>
              <w:t>2</w:t>
            </w:r>
          </w:p>
        </w:tc>
        <w:tc>
          <w:tcPr>
            <w:tcW w:w="2005" w:type="dxa"/>
          </w:tcPr>
          <w:p w14:paraId="00210B3E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0EB8ED91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una cuenta nueva e iniciar sesión en el sistema</w:t>
            </w:r>
          </w:p>
        </w:tc>
        <w:tc>
          <w:tcPr>
            <w:tcW w:w="4394" w:type="dxa"/>
          </w:tcPr>
          <w:p w14:paraId="677E9550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Acceder a un perfil personalizado que permita gestionar el carrito de compras y asegurar la privacidad de los datos personales</w:t>
            </w:r>
          </w:p>
        </w:tc>
        <w:tc>
          <w:tcPr>
            <w:tcW w:w="5387" w:type="dxa"/>
          </w:tcPr>
          <w:p w14:paraId="7E330AC3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El formulario debe validar que el correo tenga formato correcto y la contraseña cumpla con requisitos de seguridad. Debe existir un enlace funcional para recuperar clave.</w:t>
            </w:r>
          </w:p>
        </w:tc>
      </w:tr>
      <w:tr w:rsidR="00E214A8" w14:paraId="41B45C51" w14:textId="77777777" w:rsidTr="00F43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76F71642" w14:textId="77777777" w:rsidR="00E214A8" w:rsidRDefault="00E214A8" w:rsidP="00F4325E">
            <w:pPr>
              <w:pStyle w:val="Contenido"/>
              <w:jc w:val="both"/>
            </w:pPr>
            <w:r>
              <w:t>3</w:t>
            </w:r>
          </w:p>
        </w:tc>
        <w:tc>
          <w:tcPr>
            <w:tcW w:w="2005" w:type="dxa"/>
          </w:tcPr>
          <w:p w14:paraId="001DE482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15D3EC87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productos en el carrito y proceder al pago</w:t>
            </w:r>
          </w:p>
        </w:tc>
        <w:tc>
          <w:tcPr>
            <w:tcW w:w="4394" w:type="dxa"/>
          </w:tcPr>
          <w:p w14:paraId="7E25AB57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Consolidar la selección de artículos y finalizar la transacción mediante un proceso de pago cifrado, rápido y totalmente seguro.</w:t>
            </w:r>
          </w:p>
        </w:tc>
        <w:tc>
          <w:tcPr>
            <w:tcW w:w="5387" w:type="dxa"/>
          </w:tcPr>
          <w:p w14:paraId="062B2EF0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El carrito debe permitir sumar o restar cantidades y calcular el subtotal e impuestos automáticamente. La pasarela de pago debe confirmar la transacción al finalizar.</w:t>
            </w:r>
          </w:p>
        </w:tc>
      </w:tr>
      <w:tr w:rsidR="00E214A8" w:rsidRPr="00F8509F" w14:paraId="729BEFC2" w14:textId="77777777" w:rsidTr="00F43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F4672EE" w14:textId="77777777" w:rsidR="00E214A8" w:rsidRDefault="00E214A8" w:rsidP="00F4325E">
            <w:pPr>
              <w:pStyle w:val="Contenido"/>
              <w:jc w:val="both"/>
            </w:pPr>
            <w:r>
              <w:t>4</w:t>
            </w:r>
          </w:p>
        </w:tc>
        <w:tc>
          <w:tcPr>
            <w:tcW w:w="2005" w:type="dxa"/>
          </w:tcPr>
          <w:p w14:paraId="0CB3F6B2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6F0BC328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Acceder al panel administrativo del sistema.</w:t>
            </w:r>
          </w:p>
        </w:tc>
        <w:tc>
          <w:tcPr>
            <w:tcW w:w="4394" w:type="dxa"/>
          </w:tcPr>
          <w:p w14:paraId="314AD416" w14:textId="77777777" w:rsidR="00E214A8" w:rsidRPr="00F8509F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Realizar el mantenimiento del inventario, actualizar precios de los libros y supervisar el flujo de ventas diarias del negocio.</w:t>
            </w:r>
          </w:p>
        </w:tc>
        <w:tc>
          <w:tcPr>
            <w:tcW w:w="5387" w:type="dxa"/>
          </w:tcPr>
          <w:p w14:paraId="1EB721E4" w14:textId="77777777" w:rsidR="00E214A8" w:rsidRPr="00F8509F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Se requiere una validación de rol administrativo. El usuario debe poder crear, leer, actualizar y eliminar (CRUD) registros de libros y ver gráficos de ventas.</w:t>
            </w:r>
          </w:p>
        </w:tc>
      </w:tr>
      <w:tr w:rsidR="00E214A8" w:rsidRPr="00F8509F" w14:paraId="5E829466" w14:textId="77777777" w:rsidTr="00F43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6349CDB3" w14:textId="77777777" w:rsidR="00E214A8" w:rsidRDefault="00E214A8" w:rsidP="00F4325E">
            <w:pPr>
              <w:pStyle w:val="Contenido"/>
              <w:jc w:val="both"/>
            </w:pPr>
            <w:r>
              <w:t>5</w:t>
            </w:r>
          </w:p>
        </w:tc>
        <w:tc>
          <w:tcPr>
            <w:tcW w:w="2005" w:type="dxa"/>
          </w:tcPr>
          <w:p w14:paraId="21653F58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443BDB59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Aplicar códigos de descuento y cupones de fidelidad.</w:t>
            </w:r>
          </w:p>
        </w:tc>
        <w:tc>
          <w:tcPr>
            <w:tcW w:w="4394" w:type="dxa"/>
          </w:tcPr>
          <w:p w14:paraId="475AD101" w14:textId="77777777" w:rsidR="00E214A8" w:rsidRPr="00F8509F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Obtener beneficios económicos en las compras realizadas, incentivando la lealtad del cliente hacia la librería Libro/Xpress.</w:t>
            </w:r>
          </w:p>
        </w:tc>
        <w:tc>
          <w:tcPr>
            <w:tcW w:w="5387" w:type="dxa"/>
          </w:tcPr>
          <w:p w14:paraId="0210EDE1" w14:textId="77777777" w:rsidR="00E214A8" w:rsidRPr="00F8509F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El sistema debe verificar en tiempo real si el cupón está vigente y aplicar el descuento al total antes de proceder al pago. Debe mostrar un mensaje de error si el código expiró.</w:t>
            </w:r>
          </w:p>
        </w:tc>
      </w:tr>
      <w:tr w:rsidR="00E214A8" w:rsidRPr="00F8509F" w14:paraId="42FBC914" w14:textId="77777777" w:rsidTr="00F43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283E7B8" w14:textId="77777777" w:rsidR="00E214A8" w:rsidRDefault="00E214A8" w:rsidP="00F4325E">
            <w:pPr>
              <w:pStyle w:val="Contenido"/>
              <w:jc w:val="both"/>
            </w:pPr>
            <w:r>
              <w:t>6</w:t>
            </w:r>
          </w:p>
        </w:tc>
        <w:tc>
          <w:tcPr>
            <w:tcW w:w="2005" w:type="dxa"/>
          </w:tcPr>
          <w:p w14:paraId="295D6672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7F2FECC4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Consultar el historial detallado de pedidos anteriores.</w:t>
            </w:r>
          </w:p>
        </w:tc>
        <w:tc>
          <w:tcPr>
            <w:tcW w:w="4394" w:type="dxa"/>
          </w:tcPr>
          <w:p w14:paraId="6C9B14BC" w14:textId="77777777" w:rsidR="00E214A8" w:rsidRPr="00F8509F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 xml:space="preserve">Llevar un control personal de las adquisiciones realizadas y verificar el </w:t>
            </w:r>
            <w:r w:rsidRPr="00F8509F">
              <w:lastRenderedPageBreak/>
              <w:t>estado actual de los envíos o entregas pendientes.</w:t>
            </w:r>
          </w:p>
        </w:tc>
        <w:tc>
          <w:tcPr>
            <w:tcW w:w="5387" w:type="dxa"/>
          </w:tcPr>
          <w:p w14:paraId="1477621E" w14:textId="77777777" w:rsidR="00E214A8" w:rsidRPr="00F8509F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lastRenderedPageBreak/>
              <w:t xml:space="preserve">El panel de usuario debe listar las compras con fecha, monto y estado </w:t>
            </w:r>
            <w:r w:rsidRPr="00F8509F">
              <w:lastRenderedPageBreak/>
              <w:t>(enviado/entregado). Debe permitir visualizar el detalle de productos de cada orden pasada.</w:t>
            </w:r>
          </w:p>
        </w:tc>
      </w:tr>
      <w:tr w:rsidR="00E214A8" w:rsidRPr="00F8509F" w14:paraId="52C6F6D3" w14:textId="77777777" w:rsidTr="00F43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05DD63D" w14:textId="77777777" w:rsidR="00E214A8" w:rsidRDefault="00E214A8" w:rsidP="00F4325E">
            <w:pPr>
              <w:pStyle w:val="Contenido"/>
              <w:jc w:val="both"/>
            </w:pPr>
            <w:r>
              <w:lastRenderedPageBreak/>
              <w:t>7</w:t>
            </w:r>
          </w:p>
        </w:tc>
        <w:tc>
          <w:tcPr>
            <w:tcW w:w="2005" w:type="dxa"/>
          </w:tcPr>
          <w:p w14:paraId="3AF0B10F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3EC5708E" w14:textId="77777777" w:rsidR="00E214A8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Sincronizar el stock entre la tienda física y la web.</w:t>
            </w:r>
          </w:p>
        </w:tc>
        <w:tc>
          <w:tcPr>
            <w:tcW w:w="4394" w:type="dxa"/>
          </w:tcPr>
          <w:p w14:paraId="377BC4D6" w14:textId="77777777" w:rsidR="00E214A8" w:rsidRPr="00F8509F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Evitar la venta de productos agotados, garantizando que la disponibilidad mostrada al cliente sea verídica en ambos canales de venta.</w:t>
            </w:r>
          </w:p>
        </w:tc>
        <w:tc>
          <w:tcPr>
            <w:tcW w:w="5387" w:type="dxa"/>
          </w:tcPr>
          <w:p w14:paraId="223B2A00" w14:textId="77777777" w:rsidR="00E214A8" w:rsidRPr="00F8509F" w:rsidRDefault="00E214A8" w:rsidP="00F4325E">
            <w:pPr>
              <w:pStyle w:val="Conteni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509F">
              <w:t>Al registrar una venta física, el stock en la web debe disminuir automáticamente. Si un producto llega a stock cero, debe marcarse como "Agotado" en la plataforma online.</w:t>
            </w:r>
          </w:p>
        </w:tc>
      </w:tr>
      <w:tr w:rsidR="00E214A8" w:rsidRPr="00F8509F" w14:paraId="52B38B1C" w14:textId="77777777" w:rsidTr="00F43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5F7D8AA" w14:textId="77777777" w:rsidR="00E214A8" w:rsidRDefault="00E214A8" w:rsidP="00F4325E">
            <w:pPr>
              <w:pStyle w:val="Contenido"/>
              <w:jc w:val="both"/>
            </w:pPr>
            <w:r>
              <w:t>8</w:t>
            </w:r>
          </w:p>
        </w:tc>
        <w:tc>
          <w:tcPr>
            <w:tcW w:w="2005" w:type="dxa"/>
          </w:tcPr>
          <w:p w14:paraId="003FCDB3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297" w:type="dxa"/>
          </w:tcPr>
          <w:p w14:paraId="2AC2FAA2" w14:textId="77777777" w:rsidR="00E214A8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Generar y descargar facturas digitales de compra</w:t>
            </w:r>
          </w:p>
        </w:tc>
        <w:tc>
          <w:tcPr>
            <w:tcW w:w="4394" w:type="dxa"/>
          </w:tcPr>
          <w:p w14:paraId="1515F1F2" w14:textId="77777777" w:rsidR="00E214A8" w:rsidRPr="00F8509F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Disponer de un respaldo legal y contable de la transacción realizada, facilitando la organización de los gastos del comprador.</w:t>
            </w:r>
          </w:p>
        </w:tc>
        <w:tc>
          <w:tcPr>
            <w:tcW w:w="5387" w:type="dxa"/>
          </w:tcPr>
          <w:p w14:paraId="05EF91A8" w14:textId="77777777" w:rsidR="00E214A8" w:rsidRPr="00F8509F" w:rsidRDefault="00E214A8" w:rsidP="00F4325E">
            <w:pPr>
              <w:pStyle w:val="Conteni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09F">
              <w:t>Tras cada compra exitosa, el sistema debe habilitar un botón de descarga. El archivo generado debe estar en formato PDF y contener todos los datos fiscales de la librería.</w:t>
            </w:r>
          </w:p>
        </w:tc>
      </w:tr>
    </w:tbl>
    <w:p w14:paraId="77B02886" w14:textId="77777777" w:rsidR="009254C8" w:rsidRDefault="009254C8" w:rsidP="00CD528B">
      <w:pPr>
        <w:pStyle w:val="Contenido"/>
        <w:sectPr w:rsidR="009254C8" w:rsidSect="000C2408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41C0B4D6" w14:textId="231D9F30" w:rsidR="00CD528B" w:rsidRDefault="00CD528B" w:rsidP="00D077E9">
      <w:pPr>
        <w:pStyle w:val="Ttulo1"/>
      </w:pPr>
      <w:r>
        <w:lastRenderedPageBreak/>
        <w:t>Product Backlog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F757CE" w14:paraId="2FB37589" w14:textId="77777777" w:rsidTr="00F75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0AAFA252" w14:textId="16C949E5" w:rsidR="006823F2" w:rsidRDefault="006823F2" w:rsidP="00CD528B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0EF2E5BB" w14:textId="2E959E50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1763E46B" w14:textId="33192A1D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6E3E9A29" w14:textId="3A4FB76A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72AD070F" w14:textId="4A369868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72F4C780" w14:textId="5A805861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33967FD9" w14:textId="4B9D84CB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77EA" w14:paraId="615B0659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2B0CA1C" w14:textId="2D0107D7" w:rsidR="00E877EA" w:rsidRDefault="00E877EA" w:rsidP="00E877EA">
            <w:pPr>
              <w:pStyle w:val="Contenido"/>
            </w:pPr>
            <w:r>
              <w:t>1</w:t>
            </w:r>
          </w:p>
        </w:tc>
        <w:tc>
          <w:tcPr>
            <w:tcW w:w="2513" w:type="dxa"/>
          </w:tcPr>
          <w:p w14:paraId="234656A3" w14:textId="79D69B30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5C76631C" w14:textId="312B5441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Registrarme e iniciar sesión en la plataforma.</w:t>
            </w:r>
          </w:p>
        </w:tc>
        <w:tc>
          <w:tcPr>
            <w:tcW w:w="4394" w:type="dxa"/>
          </w:tcPr>
          <w:p w14:paraId="44C51658" w14:textId="10B7A376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Poder crear un perfil único que me identifique en el sistema y me permita acceder a las funciones restringidas de compra y gestión personal.</w:t>
            </w:r>
          </w:p>
        </w:tc>
        <w:tc>
          <w:tcPr>
            <w:tcW w:w="1559" w:type="dxa"/>
          </w:tcPr>
          <w:p w14:paraId="57F6FA65" w14:textId="4B3AD3DA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38F0D905" w14:textId="28D620BC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0AC276FA" w14:textId="14A52983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E877EA" w14:paraId="669B3007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7C0F60A4" w14:textId="7FABE0D8" w:rsidR="00E877EA" w:rsidRDefault="00E877EA" w:rsidP="00E877EA">
            <w:pPr>
              <w:pStyle w:val="Contenido"/>
            </w:pPr>
            <w:r>
              <w:t>2</w:t>
            </w:r>
          </w:p>
        </w:tc>
        <w:tc>
          <w:tcPr>
            <w:tcW w:w="2513" w:type="dxa"/>
          </w:tcPr>
          <w:p w14:paraId="74FB6B63" w14:textId="7630FD86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6C539FE3" w14:textId="1A61CDBB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Visualizar y buscar productos en el catálogo.</w:t>
            </w:r>
          </w:p>
        </w:tc>
        <w:tc>
          <w:tcPr>
            <w:tcW w:w="4394" w:type="dxa"/>
          </w:tcPr>
          <w:p w14:paraId="5F29A918" w14:textId="621C1C57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Explorar la oferta disponible de libros y papelería de manera rápida, asegurando que encuentro lo que busco antes de iniciar el proceso de compra.</w:t>
            </w:r>
          </w:p>
        </w:tc>
        <w:tc>
          <w:tcPr>
            <w:tcW w:w="1559" w:type="dxa"/>
          </w:tcPr>
          <w:p w14:paraId="5C48F1A2" w14:textId="7C42488D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756AAD9D" w14:textId="3DBB766F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1893511B" w14:textId="3AE6CCCE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877EA" w14:paraId="6EC6C6F6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A8E77B9" w14:textId="4E086F95" w:rsidR="00E877EA" w:rsidRDefault="00E877EA" w:rsidP="00E877EA">
            <w:pPr>
              <w:pStyle w:val="Contenido"/>
            </w:pPr>
            <w:r>
              <w:t>3</w:t>
            </w:r>
          </w:p>
        </w:tc>
        <w:tc>
          <w:tcPr>
            <w:tcW w:w="2513" w:type="dxa"/>
          </w:tcPr>
          <w:p w14:paraId="7693E5B8" w14:textId="7E4AE67F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22E0CB2B" w14:textId="44FC7FC4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Gestionar el carrito de compras y realizar el pago.</w:t>
            </w:r>
          </w:p>
        </w:tc>
        <w:tc>
          <w:tcPr>
            <w:tcW w:w="4394" w:type="dxa"/>
          </w:tcPr>
          <w:p w14:paraId="24DEE5E6" w14:textId="10A79D26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Finalizar la adquisición de mis artículos seleccionados mediante un flujo de pago seguro que garantice la correcta recepción de mi orden de compra.</w:t>
            </w:r>
          </w:p>
        </w:tc>
        <w:tc>
          <w:tcPr>
            <w:tcW w:w="1559" w:type="dxa"/>
          </w:tcPr>
          <w:p w14:paraId="162661A7" w14:textId="2224E7DF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597D06E1" w14:textId="3DF7C29F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2C7DBCF5" w14:textId="3667ED54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877EA" w14:paraId="451375A6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99E3775" w14:textId="7A3DE388" w:rsidR="00E877EA" w:rsidRDefault="00E877EA" w:rsidP="00E877EA">
            <w:pPr>
              <w:pStyle w:val="Contenido"/>
            </w:pPr>
            <w:r>
              <w:t>4</w:t>
            </w:r>
          </w:p>
        </w:tc>
        <w:tc>
          <w:tcPr>
            <w:tcW w:w="2513" w:type="dxa"/>
          </w:tcPr>
          <w:p w14:paraId="05C245F8" w14:textId="334EDC82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0902F2FE" w14:textId="736E23B1" w:rsidR="00E877EA" w:rsidRPr="009F3B5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Acceder al panel de administración de inventario.</w:t>
            </w:r>
          </w:p>
        </w:tc>
        <w:tc>
          <w:tcPr>
            <w:tcW w:w="4394" w:type="dxa"/>
          </w:tcPr>
          <w:p w14:paraId="5130C114" w14:textId="635C2D8B" w:rsidR="00E877EA" w:rsidRPr="009F3B5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Mantener actualizada la base de datos de productos y precios, permitiendo que el negocio refleje información real a todos los clientes.</w:t>
            </w:r>
          </w:p>
        </w:tc>
        <w:tc>
          <w:tcPr>
            <w:tcW w:w="1559" w:type="dxa"/>
          </w:tcPr>
          <w:p w14:paraId="566C0F0E" w14:textId="624C0B3B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0A8A706B" w14:textId="1A57B931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7C0774A9" w14:textId="32684FB7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877EA" w14:paraId="3FA72111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6953DB2" w14:textId="66C6DAD2" w:rsidR="00E877EA" w:rsidRDefault="00E877EA" w:rsidP="00E877EA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766C87B7" w14:textId="75C5A518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3C9F5E35" w14:textId="3A5B7EC2" w:rsidR="00E877EA" w:rsidRPr="009F3B5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Aplicar cupones de descuento y promociones.</w:t>
            </w:r>
          </w:p>
        </w:tc>
        <w:tc>
          <w:tcPr>
            <w:tcW w:w="4394" w:type="dxa"/>
          </w:tcPr>
          <w:p w14:paraId="48EDF24B" w14:textId="631AA7D3" w:rsidR="00E877EA" w:rsidRPr="009F3B5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Aprovechar ofertas especiales y beneficios por fidelidad, mejorando mi experiencia como cliente frecuente de la librería Libro/Xpress.</w:t>
            </w:r>
          </w:p>
        </w:tc>
        <w:tc>
          <w:tcPr>
            <w:tcW w:w="1559" w:type="dxa"/>
          </w:tcPr>
          <w:p w14:paraId="6B74F552" w14:textId="10A53135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Baja</w:t>
            </w:r>
          </w:p>
        </w:tc>
        <w:tc>
          <w:tcPr>
            <w:tcW w:w="1418" w:type="dxa"/>
          </w:tcPr>
          <w:p w14:paraId="00F42EF9" w14:textId="2C5D72C8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32BAB464" w14:textId="180922CC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877EA" w14:paraId="1B1D7AF9" w14:textId="77777777" w:rsidTr="00F75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9AC6C1F" w14:textId="3188B22B" w:rsidR="00E877EA" w:rsidRDefault="00E877EA" w:rsidP="00E877EA">
            <w:pPr>
              <w:pStyle w:val="Contenido"/>
            </w:pPr>
            <w:r>
              <w:lastRenderedPageBreak/>
              <w:t>6</w:t>
            </w:r>
          </w:p>
        </w:tc>
        <w:tc>
          <w:tcPr>
            <w:tcW w:w="2513" w:type="dxa"/>
          </w:tcPr>
          <w:p w14:paraId="36BCA273" w14:textId="6427EF17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7DB0F0A9" w14:textId="6B0C2C88" w:rsidR="00E877EA" w:rsidRPr="009F3B5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el historial detallado de mis pedidos.</w:t>
            </w:r>
          </w:p>
        </w:tc>
        <w:tc>
          <w:tcPr>
            <w:tcW w:w="4394" w:type="dxa"/>
          </w:tcPr>
          <w:p w14:paraId="080D9043" w14:textId="4D153BD1" w:rsidR="00E877EA" w:rsidRPr="009F3B5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Revisar mis transacciones pasadas y monitorear el estado de mis envíos actuales para tener claridad sobre el ciclo de vida de mis compras.</w:t>
            </w:r>
          </w:p>
        </w:tc>
        <w:tc>
          <w:tcPr>
            <w:tcW w:w="1559" w:type="dxa"/>
          </w:tcPr>
          <w:p w14:paraId="0B642067" w14:textId="42A495AB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18" w:type="dxa"/>
          </w:tcPr>
          <w:p w14:paraId="1B3BBC87" w14:textId="3F0EABAB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5DBC47DB" w14:textId="30DCA433" w:rsidR="00E877EA" w:rsidRDefault="00E877EA" w:rsidP="00E877E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877EA" w14:paraId="2FB1E39C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550350D6" w14:textId="1B9413A5" w:rsidR="00E877EA" w:rsidRDefault="00E877EA" w:rsidP="00E877EA">
            <w:pPr>
              <w:pStyle w:val="Contenido"/>
            </w:pPr>
            <w:r>
              <w:t>7</w:t>
            </w:r>
          </w:p>
        </w:tc>
        <w:tc>
          <w:tcPr>
            <w:tcW w:w="2513" w:type="dxa"/>
          </w:tcPr>
          <w:p w14:paraId="7B410C49" w14:textId="1AC24FA0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098157F7" w14:textId="2B7566D2" w:rsidR="00E877EA" w:rsidRPr="009F3B5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Sincronizar el stock entre la tienda física y la web.</w:t>
            </w:r>
          </w:p>
        </w:tc>
        <w:tc>
          <w:tcPr>
            <w:tcW w:w="4394" w:type="dxa"/>
          </w:tcPr>
          <w:p w14:paraId="4218538E" w14:textId="51F65AE2" w:rsidR="00E877EA" w:rsidRPr="009F3B5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Garantizar que no existan errores de disponibilidad (overselling), manteniendo la integridad de los datos de inventario en todos los canales</w:t>
            </w:r>
          </w:p>
        </w:tc>
        <w:tc>
          <w:tcPr>
            <w:tcW w:w="1559" w:type="dxa"/>
          </w:tcPr>
          <w:p w14:paraId="3A4A4A99" w14:textId="73096CB6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4F1CAB85" w14:textId="4B9C6F70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08" w:type="dxa"/>
          </w:tcPr>
          <w:p w14:paraId="19ECE24A" w14:textId="4B6BF620" w:rsidR="00E877EA" w:rsidRDefault="00E877EA" w:rsidP="00E877E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877EA" w14:paraId="6D1D9EA4" w14:textId="77777777" w:rsidTr="00F43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7876D875" w14:textId="77777777" w:rsidR="00E877EA" w:rsidRDefault="00E877EA" w:rsidP="00F4325E">
            <w:pPr>
              <w:pStyle w:val="Contenido"/>
            </w:pPr>
            <w:r>
              <w:t>8</w:t>
            </w:r>
          </w:p>
        </w:tc>
        <w:tc>
          <w:tcPr>
            <w:tcW w:w="2513" w:type="dxa"/>
          </w:tcPr>
          <w:p w14:paraId="025AE630" w14:textId="77777777" w:rsidR="00E877EA" w:rsidRDefault="00E877EA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743D5F47" w14:textId="77777777" w:rsidR="00E877EA" w:rsidRPr="009F3B5A" w:rsidRDefault="00E877EA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37FB">
              <w:t>Generar y descargar facturas digitales.</w:t>
            </w:r>
          </w:p>
        </w:tc>
        <w:tc>
          <w:tcPr>
            <w:tcW w:w="4394" w:type="dxa"/>
          </w:tcPr>
          <w:p w14:paraId="717D2E90" w14:textId="77777777" w:rsidR="00E877EA" w:rsidRPr="009F3B5A" w:rsidRDefault="00E877EA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37FB">
              <w:t>Obtener un comprobante formal y detallado de mi gasto para fines contables o legales, disponible inmediatamente después de realizar el pago.</w:t>
            </w:r>
          </w:p>
        </w:tc>
        <w:tc>
          <w:tcPr>
            <w:tcW w:w="1559" w:type="dxa"/>
          </w:tcPr>
          <w:p w14:paraId="6A704053" w14:textId="77777777" w:rsidR="00E877EA" w:rsidRDefault="00E877EA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6F608D49" w14:textId="77777777" w:rsidR="00E877EA" w:rsidRDefault="00E877EA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08" w:type="dxa"/>
          </w:tcPr>
          <w:p w14:paraId="66192141" w14:textId="77777777" w:rsidR="00E877EA" w:rsidRDefault="00E877EA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</w:tbl>
    <w:p w14:paraId="3C0F87D4" w14:textId="77777777" w:rsidR="009254C8" w:rsidRDefault="009254C8" w:rsidP="00CD528B">
      <w:pPr>
        <w:pStyle w:val="Contenido"/>
        <w:sectPr w:rsidR="009254C8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tbl>
      <w:tblPr>
        <w:tblStyle w:val="Tabladelista1clara-nfasis4"/>
        <w:tblW w:w="15829" w:type="dxa"/>
        <w:tblLook w:val="04A0" w:firstRow="1" w:lastRow="0" w:firstColumn="1" w:lastColumn="0" w:noHBand="0" w:noVBand="1"/>
      </w:tblPr>
      <w:tblGrid>
        <w:gridCol w:w="4253"/>
        <w:gridCol w:w="3354"/>
        <w:gridCol w:w="3828"/>
        <w:gridCol w:w="4394"/>
      </w:tblGrid>
      <w:tr w:rsidR="006823F2" w14:paraId="1E5EC489" w14:textId="77777777" w:rsidTr="00F75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13989E9" w14:textId="3DF594ED" w:rsidR="006823F2" w:rsidRDefault="006823F2" w:rsidP="006823F2">
            <w:pPr>
              <w:pStyle w:val="Contenido"/>
            </w:pPr>
            <w:r>
              <w:t>Sprint 1</w:t>
            </w:r>
          </w:p>
        </w:tc>
        <w:tc>
          <w:tcPr>
            <w:tcW w:w="3354" w:type="dxa"/>
          </w:tcPr>
          <w:p w14:paraId="276C8716" w14:textId="339ECE93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</w:t>
            </w:r>
          </w:p>
        </w:tc>
        <w:tc>
          <w:tcPr>
            <w:tcW w:w="3828" w:type="dxa"/>
          </w:tcPr>
          <w:p w14:paraId="09872FDC" w14:textId="6108228F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3</w:t>
            </w:r>
          </w:p>
        </w:tc>
        <w:tc>
          <w:tcPr>
            <w:tcW w:w="4394" w:type="dxa"/>
          </w:tcPr>
          <w:p w14:paraId="2243CEBC" w14:textId="7D95D40E" w:rsidR="006823F2" w:rsidRDefault="006823F2" w:rsidP="006823F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4</w:t>
            </w:r>
          </w:p>
        </w:tc>
      </w:tr>
      <w:tr w:rsidR="006823F2" w14:paraId="11D001C1" w14:textId="77777777" w:rsidTr="00F75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4A68520" w14:textId="4B5E40E4" w:rsidR="006823F2" w:rsidRPr="006823F2" w:rsidRDefault="006823F2" w:rsidP="006823F2">
            <w:pPr>
              <w:pStyle w:val="Contenido"/>
              <w:rPr>
                <w:b w:val="0"/>
                <w:bCs w:val="0"/>
              </w:rPr>
            </w:pPr>
            <w:r w:rsidRPr="006823F2">
              <w:rPr>
                <w:b w:val="0"/>
                <w:bCs w:val="0"/>
              </w:rPr>
              <w:t>Fecha inicio y Fecha fin</w:t>
            </w:r>
          </w:p>
        </w:tc>
        <w:tc>
          <w:tcPr>
            <w:tcW w:w="3354" w:type="dxa"/>
          </w:tcPr>
          <w:p w14:paraId="734DEFCB" w14:textId="43A6DE29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3828" w:type="dxa"/>
          </w:tcPr>
          <w:p w14:paraId="0FF5306A" w14:textId="73A59D03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  <w:tc>
          <w:tcPr>
            <w:tcW w:w="4394" w:type="dxa"/>
          </w:tcPr>
          <w:p w14:paraId="4C4F1B1D" w14:textId="33857F4A" w:rsidR="006823F2" w:rsidRPr="006823F2" w:rsidRDefault="00F757CE" w:rsidP="006823F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Fecha inicio y Fecha fin</w:t>
            </w:r>
          </w:p>
        </w:tc>
      </w:tr>
    </w:tbl>
    <w:p w14:paraId="648C2920" w14:textId="77777777" w:rsidR="008438D7" w:rsidRDefault="008438D7" w:rsidP="008438D7">
      <w:pPr>
        <w:pStyle w:val="Contenido"/>
        <w:tabs>
          <w:tab w:val="left" w:pos="1470"/>
          <w:tab w:val="left" w:pos="4740"/>
        </w:tabs>
      </w:pPr>
      <w:r>
        <w:t>27/04/2026 – 28/04/2026                    29/04/2026 – 02/05/2026         03/05/2026 – 05/05/2026             06/05/2026 – 08/05/2026</w:t>
      </w:r>
    </w:p>
    <w:p w14:paraId="4DA9F144" w14:textId="207C8878" w:rsidR="009254C8" w:rsidRDefault="008438D7" w:rsidP="008438D7">
      <w:pPr>
        <w:pStyle w:val="Contenido"/>
        <w:tabs>
          <w:tab w:val="left" w:pos="1545"/>
        </w:tabs>
      </w:pPr>
      <w:r>
        <w:tab/>
      </w:r>
    </w:p>
    <w:p w14:paraId="3ADAA044" w14:textId="0B99A5DB" w:rsidR="008438D7" w:rsidRPr="008438D7" w:rsidRDefault="008438D7" w:rsidP="008438D7">
      <w:pPr>
        <w:tabs>
          <w:tab w:val="left" w:pos="1545"/>
        </w:tabs>
        <w:sectPr w:rsidR="008438D7" w:rsidRPr="008438D7" w:rsidSect="009254C8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  <w:r>
        <w:tab/>
      </w:r>
    </w:p>
    <w:p w14:paraId="2C8400CF" w14:textId="404DB7FF" w:rsidR="007F624A" w:rsidRDefault="007F624A" w:rsidP="00D077E9">
      <w:pPr>
        <w:pStyle w:val="Ttulo1"/>
      </w:pPr>
      <w:r>
        <w:lastRenderedPageBreak/>
        <w:t>Sprint 1</w:t>
      </w:r>
    </w:p>
    <w:p w14:paraId="61D9958A" w14:textId="792865F6" w:rsidR="007F624A" w:rsidRDefault="007F624A" w:rsidP="007F624A">
      <w:pPr>
        <w:pStyle w:val="Ttulo2"/>
      </w:pPr>
      <w:r>
        <w:t>Sprint Backlog</w:t>
      </w:r>
    </w:p>
    <w:p w14:paraId="469A9BD1" w14:textId="51B4D6EC" w:rsidR="007F624A" w:rsidRPr="007F624A" w:rsidRDefault="007F624A" w:rsidP="007F624A">
      <w:pPr>
        <w:pStyle w:val="Contenido"/>
      </w:pPr>
      <w:r>
        <w:t>En la siguiente tabla se deben relacionar únicamente las HU de este sprint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7F624A" w14:paraId="0A225130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2839CFCC" w14:textId="77777777" w:rsidR="007F624A" w:rsidRDefault="007F624A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4CE58938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1CCE0775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2700CC60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64AD538B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686ADF13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66FCC51A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F624A" w14:paraId="261B7FC8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19150A3" w14:textId="3444929E" w:rsidR="007F624A" w:rsidRDefault="00244FAF" w:rsidP="00246BDA">
            <w:pPr>
              <w:pStyle w:val="Contenido"/>
            </w:pPr>
            <w:r>
              <w:t>1</w:t>
            </w:r>
          </w:p>
        </w:tc>
        <w:tc>
          <w:tcPr>
            <w:tcW w:w="2513" w:type="dxa"/>
          </w:tcPr>
          <w:p w14:paraId="1ECF71E1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17509776" w14:textId="48519E0F" w:rsidR="007F624A" w:rsidRDefault="00244FAF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4FAF">
              <w:t>Visualizar y buscar productos en el catálogo</w:t>
            </w:r>
          </w:p>
        </w:tc>
        <w:tc>
          <w:tcPr>
            <w:tcW w:w="4394" w:type="dxa"/>
          </w:tcPr>
          <w:p w14:paraId="09CF51BA" w14:textId="3D63E200" w:rsidR="007F624A" w:rsidRDefault="00244FAF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4FAF">
              <w:t>Explorar la oferta de libros y papelería rápidamente antes de comprar.</w:t>
            </w:r>
          </w:p>
        </w:tc>
        <w:tc>
          <w:tcPr>
            <w:tcW w:w="1559" w:type="dxa"/>
          </w:tcPr>
          <w:p w14:paraId="717F0776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314E313B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1FC3658C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7F624A" w14:paraId="41B8F7F8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801DFEB" w14:textId="3BE1E3A8" w:rsidR="007F624A" w:rsidRDefault="00244FAF" w:rsidP="00246BDA">
            <w:pPr>
              <w:pStyle w:val="Contenido"/>
            </w:pPr>
            <w:r>
              <w:t>2</w:t>
            </w:r>
          </w:p>
        </w:tc>
        <w:tc>
          <w:tcPr>
            <w:tcW w:w="2513" w:type="dxa"/>
          </w:tcPr>
          <w:p w14:paraId="4AF8000E" w14:textId="7D42822D" w:rsidR="007F624A" w:rsidRDefault="00244FAF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4FAF">
              <w:t>Administrador</w:t>
            </w:r>
          </w:p>
        </w:tc>
        <w:tc>
          <w:tcPr>
            <w:tcW w:w="2835" w:type="dxa"/>
          </w:tcPr>
          <w:p w14:paraId="2726F014" w14:textId="69D4D51B" w:rsidR="007F624A" w:rsidRDefault="00244FAF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4FAF">
              <w:t>Registrarme e iniciar sesión en la plataforma.</w:t>
            </w:r>
          </w:p>
        </w:tc>
        <w:tc>
          <w:tcPr>
            <w:tcW w:w="4394" w:type="dxa"/>
          </w:tcPr>
          <w:p w14:paraId="1BD504B0" w14:textId="21E7E219" w:rsidR="007F624A" w:rsidRDefault="00244FAF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4FAF">
              <w:t>Crear un perfil único que me permita acceder a las funciones de gestión.</w:t>
            </w:r>
          </w:p>
        </w:tc>
        <w:tc>
          <w:tcPr>
            <w:tcW w:w="1559" w:type="dxa"/>
          </w:tcPr>
          <w:p w14:paraId="56218A1C" w14:textId="5465BB12" w:rsidR="007F624A" w:rsidRDefault="00244FAF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5FBC3A86" w14:textId="5DC678AE" w:rsidR="007F624A" w:rsidRDefault="00244FAF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531E052A" w14:textId="6D57A782" w:rsidR="007F624A" w:rsidRDefault="00244FAF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7F624A" w14:paraId="62E47575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700DCB85" w14:textId="77777777" w:rsidR="007F624A" w:rsidRDefault="007F624A" w:rsidP="00246BDA">
            <w:pPr>
              <w:pStyle w:val="Contenido"/>
            </w:pPr>
          </w:p>
        </w:tc>
        <w:tc>
          <w:tcPr>
            <w:tcW w:w="2513" w:type="dxa"/>
          </w:tcPr>
          <w:p w14:paraId="5C4592C5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741C674E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00B41014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16D982BF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317984B3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1DE4858F" w14:textId="77777777" w:rsidR="007F624A" w:rsidRDefault="007F624A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239E11" w14:textId="77777777" w:rsidR="007F624A" w:rsidRDefault="007F624A" w:rsidP="007F624A">
      <w:pPr>
        <w:sectPr w:rsidR="007F624A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2E7F0995" w14:textId="0573650E" w:rsidR="007F624A" w:rsidRDefault="007F624A" w:rsidP="007F624A">
      <w:pPr>
        <w:pStyle w:val="Ttulo2"/>
      </w:pPr>
      <w:r>
        <w:lastRenderedPageBreak/>
        <w:t>Historias de Usuario</w:t>
      </w:r>
    </w:p>
    <w:p w14:paraId="50F1C567" w14:textId="1DC1D8C6" w:rsidR="007029B1" w:rsidRDefault="007029B1" w:rsidP="007029B1">
      <w:pPr>
        <w:pStyle w:val="Contenido"/>
      </w:pPr>
      <w:r>
        <w:t>La siguiente tabla debe construirse para cada historia de usuario</w:t>
      </w:r>
    </w:p>
    <w:p w14:paraId="30A5D383" w14:textId="64B0092D" w:rsidR="00244FAF" w:rsidRPr="00244FAF" w:rsidRDefault="00244FAF" w:rsidP="007029B1">
      <w:pPr>
        <w:pStyle w:val="Contenido"/>
        <w:rPr>
          <w:b/>
          <w:bCs/>
        </w:rPr>
      </w:pPr>
    </w:p>
    <w:p w14:paraId="505CF337" w14:textId="21D4D0F0" w:rsidR="00244FAF" w:rsidRPr="00244FAF" w:rsidRDefault="00244FAF" w:rsidP="007029B1">
      <w:pPr>
        <w:pStyle w:val="Contenido"/>
        <w:rPr>
          <w:b/>
          <w:bCs/>
        </w:rPr>
      </w:pPr>
      <w:r w:rsidRPr="00244FAF">
        <w:rPr>
          <w:b/>
          <w:bCs/>
        </w:rPr>
        <w:t>HU1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7F624A" w:rsidRPr="007F624A" w14:paraId="6DF32098" w14:textId="77777777" w:rsidTr="007F624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4B62" w14:textId="2559F83C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AE54A" w14:textId="29AC53DE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DE2562"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HU0</w:t>
            </w:r>
            <w:r w:rsidR="00244FAF"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1</w:t>
            </w:r>
            <w:r w:rsidR="00DE2562"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B16EF" w14:textId="40A83496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9A80" w14:textId="7B3A0AA2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0BDF" w14:textId="3664076A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4F03" w14:textId="2D7B05EA" w:rsidR="007F624A" w:rsidRPr="00244FAF" w:rsidRDefault="007F624A" w:rsidP="00244FAF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PARA SER INICIADA</w:t>
            </w:r>
          </w:p>
        </w:tc>
      </w:tr>
      <w:tr w:rsidR="007F624A" w:rsidRPr="007F624A" w14:paraId="794A0D6A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66D3" w14:textId="77777777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36D03" w14:textId="327D2417" w:rsidR="007F624A" w:rsidRPr="00244FAF" w:rsidRDefault="007F624A" w:rsidP="00DE256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 w:rsidRPr="00244FAF">
              <w:rPr>
                <w:sz w:val="22"/>
              </w:rPr>
              <w:t>Visualización de Catálogo y Buscador</w:t>
            </w:r>
          </w:p>
        </w:tc>
      </w:tr>
      <w:tr w:rsidR="007F624A" w:rsidRPr="007F624A" w14:paraId="552686F0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8921" w14:textId="77777777" w:rsidR="007F624A" w:rsidRPr="00244FAF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7F624A" w:rsidRPr="007F624A" w14:paraId="3C7654FA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377C2" w14:textId="1D10EE18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62DC1" w14:textId="75325C82" w:rsidR="007F624A" w:rsidRPr="00244FAF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 w:rsidRPr="00244FAF">
              <w:rPr>
                <w:sz w:val="22"/>
              </w:rPr>
              <w:t>Administrador</w:t>
            </w:r>
          </w:p>
        </w:tc>
      </w:tr>
      <w:tr w:rsidR="00DE2562" w:rsidRPr="007F624A" w14:paraId="66B65105" w14:textId="77777777" w:rsidTr="00D1596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6CB12" w14:textId="40B019AC" w:rsidR="00DE2562" w:rsidRPr="00244FAF" w:rsidRDefault="00DE2562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45890" w14:textId="0820915E" w:rsidR="00DE2562" w:rsidRPr="00244FAF" w:rsidRDefault="00244FAF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sz w:val="22"/>
              </w:rPr>
              <w:t>Un catálogo digital con filtros de búsqueda</w:t>
            </w:r>
          </w:p>
        </w:tc>
      </w:tr>
      <w:tr w:rsidR="007F624A" w:rsidRPr="007F624A" w14:paraId="3BA05942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F1C4E" w14:textId="25133FED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DE754" w14:textId="7B80BD9A" w:rsidR="007F624A" w:rsidRPr="00244FAF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 w:rsidRPr="00244FAF">
              <w:rPr>
                <w:sz w:val="22"/>
              </w:rPr>
              <w:t>Localizar libros por título o autor de forma inmediata</w:t>
            </w:r>
          </w:p>
        </w:tc>
      </w:tr>
      <w:tr w:rsidR="007F624A" w:rsidRPr="007F624A" w14:paraId="6A5FE162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D075B" w14:textId="77777777" w:rsidR="007F624A" w:rsidRPr="00244FAF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7F624A" w:rsidRPr="007F624A" w14:paraId="1B920AF3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56B2" w14:textId="77592099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8F2A9" w14:textId="028E5F95" w:rsidR="007F624A" w:rsidRPr="00244FAF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 w:rsidRPr="00244FAF">
              <w:rPr>
                <w:sz w:val="22"/>
              </w:rPr>
              <w:t>Que el usuario se encuentra en la página de inicio de Libro/Xpress</w:t>
            </w:r>
          </w:p>
        </w:tc>
      </w:tr>
      <w:tr w:rsidR="007F624A" w:rsidRPr="007F624A" w14:paraId="5BBF2E84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ABFAD" w14:textId="29E9D8D8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840EA" w14:textId="1EA9D042" w:rsidR="007F624A" w:rsidRPr="00244FAF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 w:rsidRPr="00244FAF">
              <w:rPr>
                <w:sz w:val="22"/>
              </w:rPr>
              <w:t>Ingresa el nombre de un libro en la barra de búsqueda y presiona "Enter"</w:t>
            </w:r>
          </w:p>
        </w:tc>
      </w:tr>
      <w:tr w:rsidR="007F624A" w:rsidRPr="007F624A" w14:paraId="18D8F3C7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8722B" w14:textId="61B8689C" w:rsidR="007F624A" w:rsidRPr="00244FAF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 w:rsidR="00DE2562"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0AAE5" w14:textId="68D0FB24" w:rsidR="007F624A" w:rsidRPr="00244FAF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244FAF" w:rsidRPr="00244FAF">
              <w:rPr>
                <w:sz w:val="22"/>
              </w:rPr>
              <w:t>El sistema debe mostrar únicamente los libros que coincidan con la búsqueda, incluyendo su portada y precio actual.</w:t>
            </w:r>
          </w:p>
        </w:tc>
      </w:tr>
      <w:tr w:rsidR="007F624A" w:rsidRPr="007F624A" w14:paraId="44DECA51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CD1F0" w14:textId="77777777"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7F624A" w:rsidRPr="007F624A" w14:paraId="6A57C170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44F02" w14:textId="77777777"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62B8ADFB" w14:textId="7C604F57" w:rsidR="007F624A" w:rsidRDefault="007F624A" w:rsidP="007F624A"/>
    <w:p w14:paraId="15D0B9BD" w14:textId="7EB39F1C" w:rsidR="00244FAF" w:rsidRDefault="00244FAF" w:rsidP="007F624A">
      <w:r>
        <w:t>HU2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244FAF" w:rsidRPr="00244FAF" w14:paraId="028272D3" w14:textId="77777777" w:rsidTr="00C16FB5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D353C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0265A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HU01N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BFF60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0AD96" w14:textId="40763F78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037AC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4ACB6" w14:textId="056F3546" w:rsidR="00244FAF" w:rsidRPr="00244FAF" w:rsidRDefault="00244FAF" w:rsidP="00244FAF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PARA SER INICIADA</w:t>
            </w:r>
          </w:p>
        </w:tc>
      </w:tr>
      <w:tr w:rsidR="00244FAF" w:rsidRPr="00244FAF" w14:paraId="644AFA5B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BBEAD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EE242" w14:textId="3E58B040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Pr="00244FAF">
              <w:rPr>
                <w:sz w:val="22"/>
              </w:rPr>
              <w:t>Registro y Autenticación de Usuarios</w:t>
            </w:r>
          </w:p>
        </w:tc>
      </w:tr>
      <w:tr w:rsidR="00244FAF" w:rsidRPr="00244FAF" w14:paraId="04A8FC92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362FB" w14:textId="77777777" w:rsidR="00244FAF" w:rsidRPr="00244FAF" w:rsidRDefault="00244FAF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244FAF" w:rsidRPr="00244FAF" w14:paraId="4E57B95D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E2828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76C70" w14:textId="77777777" w:rsidR="00244FAF" w:rsidRPr="00244FAF" w:rsidRDefault="00244FAF" w:rsidP="00C16FB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Pr="00244FAF">
              <w:rPr>
                <w:sz w:val="22"/>
              </w:rPr>
              <w:t>Administrador</w:t>
            </w:r>
          </w:p>
        </w:tc>
      </w:tr>
      <w:tr w:rsidR="00244FAF" w:rsidRPr="00244FAF" w14:paraId="5D27A7AA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EF2DD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7C61A" w14:textId="555F9169" w:rsidR="00244FAF" w:rsidRPr="00244FAF" w:rsidRDefault="00244FAF" w:rsidP="00C16FB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sz w:val="22"/>
              </w:rPr>
              <w:t>Un sistema de acceso seguro con correo y contraseña</w:t>
            </w:r>
          </w:p>
        </w:tc>
      </w:tr>
      <w:tr w:rsidR="00244FAF" w:rsidRPr="00244FAF" w14:paraId="6F2426D1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804E4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07A64" w14:textId="3603A5EE" w:rsidR="00244FAF" w:rsidRPr="00244FAF" w:rsidRDefault="00244FAF" w:rsidP="00244FAF">
            <w:pPr>
              <w:rPr>
                <w:sz w:val="22"/>
                <w:lang w:val="es-CO" w:eastAsia="es-CO"/>
              </w:rPr>
            </w:pPr>
            <w:r w:rsidRPr="00244FAF">
              <w:rPr>
                <w:sz w:val="22"/>
                <w:lang w:val="es-CO" w:eastAsia="es-CO"/>
              </w:rPr>
              <w:t>Proteger mi información personal y gestionar mis pedidos</w:t>
            </w:r>
          </w:p>
        </w:tc>
      </w:tr>
      <w:tr w:rsidR="00244FAF" w:rsidRPr="00244FAF" w14:paraId="5901639A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20D9F" w14:textId="77777777" w:rsidR="00244FAF" w:rsidRPr="00244FAF" w:rsidRDefault="00244FAF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244FAF" w:rsidRPr="00244FAF" w14:paraId="705E047F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6F8CB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3422A" w14:textId="6FB8AD47" w:rsidR="00244FAF" w:rsidRPr="00244FAF" w:rsidRDefault="00244FAF" w:rsidP="00244FAF">
            <w:pPr>
              <w:rPr>
                <w:sz w:val="22"/>
                <w:lang w:val="es-CO" w:eastAsia="es-CO"/>
              </w:rPr>
            </w:pPr>
            <w:r w:rsidRPr="00244FAF">
              <w:rPr>
                <w:sz w:val="22"/>
                <w:lang w:val="es-CO" w:eastAsia="es-CO"/>
              </w:rPr>
              <w:t>Que un usuario nuevo no tiene cuenta en el sistema</w:t>
            </w:r>
          </w:p>
        </w:tc>
      </w:tr>
      <w:tr w:rsidR="00244FAF" w:rsidRPr="00244FAF" w14:paraId="4B1A06FA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F61AA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29564" w14:textId="37AAA937" w:rsidR="00244FAF" w:rsidRPr="00244FAF" w:rsidRDefault="00244FAF" w:rsidP="00244FAF">
            <w:pPr>
              <w:rPr>
                <w:sz w:val="22"/>
                <w:lang w:val="es-CO" w:eastAsia="es-CO"/>
              </w:rPr>
            </w:pPr>
            <w:r w:rsidRPr="00244FAF">
              <w:rPr>
                <w:sz w:val="22"/>
                <w:lang w:val="es-CO" w:eastAsia="es-CO"/>
              </w:rPr>
              <w:t>Completa el formulario de registro con datos válidos y confirma</w:t>
            </w:r>
          </w:p>
        </w:tc>
      </w:tr>
      <w:tr w:rsidR="00244FAF" w:rsidRPr="00244FAF" w14:paraId="0B1FC23A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A8301" w14:textId="77777777" w:rsidR="00244FAF" w:rsidRPr="00244FAF" w:rsidRDefault="00244FAF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0A391" w14:textId="1947B263" w:rsidR="00244FAF" w:rsidRPr="00244FAF" w:rsidRDefault="00244FAF" w:rsidP="00C16FB5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sz w:val="22"/>
              </w:rPr>
              <w:t>El sistema crea el perfil en la base de datos y permite el ingreso a las áreas restringidas de la web.</w:t>
            </w:r>
          </w:p>
        </w:tc>
      </w:tr>
      <w:tr w:rsidR="00244FAF" w:rsidRPr="00244FAF" w14:paraId="0C6C8113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AE8A9" w14:textId="77777777" w:rsidR="00244FAF" w:rsidRPr="00244FAF" w:rsidRDefault="00244FAF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244FAF" w:rsidRPr="00244FAF" w14:paraId="5CC33FB5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07C09" w14:textId="77777777" w:rsidR="00244FAF" w:rsidRPr="00244FAF" w:rsidRDefault="00244FAF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244FAF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019B9807" w14:textId="4923E849" w:rsidR="00244FAF" w:rsidRDefault="00244FAF" w:rsidP="007F624A"/>
    <w:p w14:paraId="019304A7" w14:textId="0026283B" w:rsidR="00244FAF" w:rsidRDefault="00244FAF" w:rsidP="007F624A"/>
    <w:p w14:paraId="52E1FD55" w14:textId="42C07710" w:rsidR="00244FAF" w:rsidRDefault="00244FAF" w:rsidP="007F624A"/>
    <w:p w14:paraId="6CA47255" w14:textId="7BC318B1" w:rsidR="00244FAF" w:rsidRDefault="00244FAF" w:rsidP="007F624A"/>
    <w:p w14:paraId="06973B36" w14:textId="72C7324C" w:rsidR="00244FAF" w:rsidRDefault="00244FAF" w:rsidP="007F624A"/>
    <w:p w14:paraId="5EE189D7" w14:textId="0D71DD3E" w:rsidR="00244FAF" w:rsidRDefault="00244FAF" w:rsidP="007F624A"/>
    <w:p w14:paraId="58F9793E" w14:textId="165B63AC" w:rsidR="00244FAF" w:rsidRDefault="00244FAF" w:rsidP="007F624A"/>
    <w:p w14:paraId="4B0B7B86" w14:textId="77777777" w:rsidR="00244FAF" w:rsidRDefault="00244FAF" w:rsidP="007F624A"/>
    <w:p w14:paraId="64356676" w14:textId="2FEFBFDD" w:rsidR="004A0B35" w:rsidRDefault="004A0B35" w:rsidP="004A0B35">
      <w:pPr>
        <w:pStyle w:val="Ttulo2"/>
      </w:pPr>
      <w:r>
        <w:t>Diagrama de clases</w:t>
      </w:r>
    </w:p>
    <w:p w14:paraId="1736FF8C" w14:textId="3C781D17" w:rsidR="004A0B35" w:rsidRDefault="002C0498" w:rsidP="004A0B35">
      <w:r>
        <w:rPr>
          <w:noProof/>
        </w:rPr>
        <w:drawing>
          <wp:inline distT="0" distB="0" distL="0" distR="0" wp14:anchorId="7DEF8E44" wp14:editId="59C5502B">
            <wp:extent cx="5619750" cy="50387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03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7A0440" w14:textId="4FC67D9C" w:rsidR="004A0B35" w:rsidRPr="004A0B35" w:rsidRDefault="004A0B35" w:rsidP="004A0B35">
      <w:pPr>
        <w:pStyle w:val="Ttulo2"/>
      </w:pPr>
      <w:r>
        <w:lastRenderedPageBreak/>
        <w:t>Diagrama de procesos</w:t>
      </w:r>
    </w:p>
    <w:p w14:paraId="2606D939" w14:textId="77777777" w:rsidR="007F1AC9" w:rsidRDefault="007F1AC9" w:rsidP="004A0B35">
      <w:pPr>
        <w:pStyle w:val="Contenido"/>
      </w:pPr>
      <w:r>
        <w:rPr>
          <w:noProof/>
        </w:rPr>
        <w:drawing>
          <wp:inline distT="0" distB="0" distL="0" distR="0" wp14:anchorId="789FBD31" wp14:editId="0E0036BB">
            <wp:extent cx="5838825" cy="54578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545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BE3FBD" w14:textId="245D2FFE" w:rsidR="004A0B35" w:rsidRDefault="004A0B35" w:rsidP="004A0B35">
      <w:pPr>
        <w:pStyle w:val="Contenido"/>
      </w:pPr>
      <w:r>
        <w:t>Incluir los diagramas de procesos que describen las historias de usuario registradas</w:t>
      </w:r>
    </w:p>
    <w:p w14:paraId="72BB047D" w14:textId="77777777" w:rsidR="004A0B35" w:rsidRDefault="004A0B35" w:rsidP="004A0B35"/>
    <w:p w14:paraId="73ECADF2" w14:textId="579FE158" w:rsidR="007F624A" w:rsidRPr="007F624A" w:rsidRDefault="007029B1" w:rsidP="007F624A">
      <w:pPr>
        <w:pStyle w:val="Ttulo2"/>
      </w:pPr>
      <w:r>
        <w:t xml:space="preserve">Incremento - </w:t>
      </w:r>
      <w:r w:rsidR="007F624A">
        <w:t>Implementación de Historias de Usuario</w:t>
      </w:r>
      <w:r>
        <w:t xml:space="preserve"> </w:t>
      </w:r>
    </w:p>
    <w:p w14:paraId="34CC77C8" w14:textId="358DC4E0" w:rsidR="007F624A" w:rsidRDefault="007F624A" w:rsidP="00DE2562">
      <w:pPr>
        <w:pStyle w:val="Contenido"/>
      </w:pPr>
      <w:r>
        <w:t>Capturas de pantalla del software con las funcionalidades desarrolladas</w:t>
      </w:r>
    </w:p>
    <w:p w14:paraId="3CCF44B9" w14:textId="77777777" w:rsidR="007029B1" w:rsidRDefault="007029B1" w:rsidP="00DE2562">
      <w:pPr>
        <w:pStyle w:val="Contenido"/>
      </w:pPr>
    </w:p>
    <w:p w14:paraId="7DC25236" w14:textId="47B51EDA" w:rsidR="007029B1" w:rsidRDefault="007029B1" w:rsidP="007029B1">
      <w:pPr>
        <w:pStyle w:val="Ttulo2"/>
      </w:pPr>
      <w:r>
        <w:t>Sprint Review</w:t>
      </w:r>
    </w:p>
    <w:p w14:paraId="14C089D5" w14:textId="5C1A6E92" w:rsidR="007029B1" w:rsidRDefault="007029B1" w:rsidP="007029B1">
      <w:pPr>
        <w:pStyle w:val="Ttulo3"/>
      </w:pPr>
      <w:r>
        <w:t>Debilidades</w:t>
      </w:r>
    </w:p>
    <w:p w14:paraId="04B1D5AA" w14:textId="4992F3D8" w:rsidR="007029B1" w:rsidRDefault="007029B1" w:rsidP="007029B1">
      <w:pPr>
        <w:pStyle w:val="Contenido"/>
      </w:pPr>
      <w:r>
        <w:t>Describa las debilidades que se identificaron en el equipo durante este sprint</w:t>
      </w:r>
    </w:p>
    <w:p w14:paraId="42722AC8" w14:textId="77777777" w:rsidR="007029B1" w:rsidRDefault="007029B1" w:rsidP="007029B1"/>
    <w:p w14:paraId="7884D5CB" w14:textId="37C54D53" w:rsidR="007029B1" w:rsidRDefault="007029B1" w:rsidP="007029B1">
      <w:pPr>
        <w:pStyle w:val="Ttulo3"/>
      </w:pPr>
      <w:r>
        <w:t>Fortalezas</w:t>
      </w:r>
    </w:p>
    <w:p w14:paraId="30E01159" w14:textId="77777777" w:rsidR="007029B1" w:rsidRDefault="007029B1" w:rsidP="007029B1">
      <w:pPr>
        <w:pStyle w:val="Contenido"/>
      </w:pPr>
      <w:r>
        <w:t>Describa las fortalezas que se identificaron en el equipo durante este sprint</w:t>
      </w:r>
    </w:p>
    <w:p w14:paraId="531A082E" w14:textId="77777777" w:rsidR="007029B1" w:rsidRDefault="007029B1" w:rsidP="007029B1"/>
    <w:p w14:paraId="3501BDC0" w14:textId="7EB03F65" w:rsidR="007029B1" w:rsidRDefault="007029B1" w:rsidP="007029B1">
      <w:pPr>
        <w:pStyle w:val="Ttulo3"/>
      </w:pPr>
      <w:r>
        <w:t>Oportunidades de mejora</w:t>
      </w:r>
    </w:p>
    <w:p w14:paraId="39EA9F9B" w14:textId="77777777" w:rsidR="007029B1" w:rsidRDefault="007029B1" w:rsidP="007029B1">
      <w:pPr>
        <w:pStyle w:val="Contenido"/>
      </w:pPr>
      <w:r>
        <w:t xml:space="preserve">Describa las oportunidades de mejora que se identificaron en el equipo durante este </w:t>
      </w:r>
    </w:p>
    <w:p w14:paraId="28B8B191" w14:textId="016279E3" w:rsidR="007029B1" w:rsidRDefault="007029B1" w:rsidP="007029B1">
      <w:pPr>
        <w:pStyle w:val="Contenido"/>
      </w:pPr>
      <w:r>
        <w:t>sprint</w:t>
      </w:r>
    </w:p>
    <w:p w14:paraId="5574698F" w14:textId="77777777" w:rsidR="007029B1" w:rsidRDefault="007029B1" w:rsidP="007029B1">
      <w:pPr>
        <w:sectPr w:rsidR="007029B1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6E02715B" w14:textId="2ECB7058" w:rsidR="007029B1" w:rsidRDefault="007029B1" w:rsidP="00782BB7">
      <w:pPr>
        <w:pStyle w:val="Ttulo2"/>
      </w:pPr>
      <w:r>
        <w:lastRenderedPageBreak/>
        <w:t>Product Backlog Actualizado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7029B1" w14:paraId="03336432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6EC3AB2A" w14:textId="77777777" w:rsidR="007029B1" w:rsidRDefault="007029B1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638A54E1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4CE727DC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5AF100E1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6ABBAF65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3D44B8F7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1078BE90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029B1" w14:paraId="7BE9B150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5978962" w14:textId="77777777" w:rsidR="007029B1" w:rsidRDefault="007029B1" w:rsidP="00246BDA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017E6FCA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6A93542C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la Noticia</w:t>
            </w:r>
          </w:p>
        </w:tc>
        <w:tc>
          <w:tcPr>
            <w:tcW w:w="4394" w:type="dxa"/>
          </w:tcPr>
          <w:p w14:paraId="31111A3E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Confirmar</w:t>
            </w:r>
            <w:r>
              <w:t xml:space="preserve"> </w:t>
            </w:r>
            <w:r w:rsidRPr="006823F2">
              <w:t>su</w:t>
            </w:r>
            <w:r>
              <w:t xml:space="preserve"> </w:t>
            </w:r>
            <w:r w:rsidRPr="006823F2">
              <w:t>contenido</w:t>
            </w:r>
          </w:p>
        </w:tc>
        <w:tc>
          <w:tcPr>
            <w:tcW w:w="1559" w:type="dxa"/>
          </w:tcPr>
          <w:p w14:paraId="78287DEF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4474299E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376D6C8A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7029B1" w14:paraId="2AB35885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4F443955" w14:textId="77777777" w:rsidR="007029B1" w:rsidRDefault="007029B1" w:rsidP="00246BDA">
            <w:pPr>
              <w:pStyle w:val="Contenido"/>
            </w:pPr>
          </w:p>
        </w:tc>
        <w:tc>
          <w:tcPr>
            <w:tcW w:w="2513" w:type="dxa"/>
          </w:tcPr>
          <w:p w14:paraId="075841AE" w14:textId="77777777" w:rsidR="007029B1" w:rsidRDefault="007029B1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FDC74D8" w14:textId="77777777" w:rsidR="007029B1" w:rsidRDefault="007029B1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277B6AFF" w14:textId="77777777" w:rsidR="007029B1" w:rsidRDefault="007029B1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44C47B06" w14:textId="77777777" w:rsidR="007029B1" w:rsidRDefault="007029B1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40B06C79" w14:textId="77777777" w:rsidR="007029B1" w:rsidRDefault="007029B1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4B3E28E3" w14:textId="77777777" w:rsidR="007029B1" w:rsidRDefault="007029B1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29B1" w14:paraId="2ADAD0B3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D57A7CE" w14:textId="77777777" w:rsidR="007029B1" w:rsidRDefault="007029B1" w:rsidP="00246BDA">
            <w:pPr>
              <w:pStyle w:val="Contenido"/>
            </w:pPr>
          </w:p>
        </w:tc>
        <w:tc>
          <w:tcPr>
            <w:tcW w:w="2513" w:type="dxa"/>
          </w:tcPr>
          <w:p w14:paraId="66CD5A3B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6F0B85D0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28196A7C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7216DC81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72162950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573BC3FE" w14:textId="77777777" w:rsidR="007029B1" w:rsidRDefault="007029B1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7852C4F" w14:textId="77777777" w:rsidR="007029B1" w:rsidRDefault="007029B1" w:rsidP="007029B1">
      <w:pPr>
        <w:pStyle w:val="Contenido"/>
        <w:sectPr w:rsidR="007029B1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863D8C" w14:textId="16D0EE70" w:rsidR="007F624A" w:rsidRDefault="007F624A" w:rsidP="007F624A">
      <w:pPr>
        <w:pStyle w:val="Ttulo1"/>
      </w:pPr>
      <w:r>
        <w:lastRenderedPageBreak/>
        <w:t>Sprint 2</w:t>
      </w:r>
    </w:p>
    <w:p w14:paraId="44A9A482" w14:textId="77777777" w:rsidR="00E30BA5" w:rsidRDefault="00E30BA5" w:rsidP="00E30BA5">
      <w:pPr>
        <w:pStyle w:val="Ttulo2"/>
      </w:pPr>
      <w:r>
        <w:t>Sprint Backlog</w:t>
      </w:r>
    </w:p>
    <w:p w14:paraId="3B18DA88" w14:textId="77777777" w:rsidR="00E30BA5" w:rsidRPr="007F624A" w:rsidRDefault="00E30BA5" w:rsidP="00E30BA5">
      <w:pPr>
        <w:pStyle w:val="Contenido"/>
      </w:pPr>
      <w:r>
        <w:t>En la siguiente tabla se deben relacionar únicamente las HU de este sprint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E30BA5" w14:paraId="3CDE8B56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43845BF0" w14:textId="77777777" w:rsidR="00E30BA5" w:rsidRDefault="00E30BA5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47C7D96F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58ED4998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222D36FE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3BA381E5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0ABAFCF2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42867FB8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D203B7" w14:paraId="2680848B" w14:textId="77777777" w:rsidTr="00F43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B24D57C" w14:textId="77777777" w:rsidR="00D203B7" w:rsidRDefault="00D203B7" w:rsidP="00F4325E">
            <w:pPr>
              <w:pStyle w:val="Contenido"/>
            </w:pPr>
            <w:r>
              <w:t>3</w:t>
            </w:r>
          </w:p>
        </w:tc>
        <w:tc>
          <w:tcPr>
            <w:tcW w:w="2513" w:type="dxa"/>
          </w:tcPr>
          <w:p w14:paraId="0F1EC001" w14:textId="77777777" w:rsidR="00D203B7" w:rsidRDefault="00D203B7" w:rsidP="00F4325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29B8A48E" w14:textId="77777777" w:rsidR="00D203B7" w:rsidRDefault="00D203B7" w:rsidP="00F4325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Gestionar el carrito de compras y realizar el pago.</w:t>
            </w:r>
          </w:p>
        </w:tc>
        <w:tc>
          <w:tcPr>
            <w:tcW w:w="4394" w:type="dxa"/>
          </w:tcPr>
          <w:p w14:paraId="2B8DAC49" w14:textId="77777777" w:rsidR="00D203B7" w:rsidRDefault="00D203B7" w:rsidP="00F4325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B5A">
              <w:t>Finalizar la adquisición de mis artículos seleccionados mediante un flujo de pago seguro que garantice la correcta recepción de mi orden de compra.</w:t>
            </w:r>
          </w:p>
        </w:tc>
        <w:tc>
          <w:tcPr>
            <w:tcW w:w="1559" w:type="dxa"/>
          </w:tcPr>
          <w:p w14:paraId="7517380B" w14:textId="77777777" w:rsidR="00D203B7" w:rsidRDefault="00D203B7" w:rsidP="00F4325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16CE01CC" w14:textId="77777777" w:rsidR="00D203B7" w:rsidRDefault="00D203B7" w:rsidP="00F4325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7827B610" w14:textId="77777777" w:rsidR="00D203B7" w:rsidRDefault="00D203B7" w:rsidP="00F4325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D203B7" w14:paraId="364ECD5F" w14:textId="77777777" w:rsidTr="00F43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B697E5F" w14:textId="77777777" w:rsidR="00D203B7" w:rsidRDefault="00D203B7" w:rsidP="00F4325E">
            <w:pPr>
              <w:pStyle w:val="Contenido"/>
            </w:pPr>
            <w:r>
              <w:t>4</w:t>
            </w:r>
          </w:p>
        </w:tc>
        <w:tc>
          <w:tcPr>
            <w:tcW w:w="2513" w:type="dxa"/>
          </w:tcPr>
          <w:p w14:paraId="0921CCFE" w14:textId="77777777" w:rsidR="00D203B7" w:rsidRDefault="00D203B7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70C1F4E0" w14:textId="77777777" w:rsidR="00D203B7" w:rsidRPr="009F3B5A" w:rsidRDefault="00D203B7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Acceder al panel de administración de inventario.</w:t>
            </w:r>
          </w:p>
        </w:tc>
        <w:tc>
          <w:tcPr>
            <w:tcW w:w="4394" w:type="dxa"/>
          </w:tcPr>
          <w:p w14:paraId="5BDC35F3" w14:textId="77777777" w:rsidR="00D203B7" w:rsidRPr="009F3B5A" w:rsidRDefault="00D203B7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B5A">
              <w:t>Mantener actualizada la base de datos de productos y precios, permitiendo que el negocio refleje información real a todos los clientes.</w:t>
            </w:r>
          </w:p>
        </w:tc>
        <w:tc>
          <w:tcPr>
            <w:tcW w:w="1559" w:type="dxa"/>
          </w:tcPr>
          <w:p w14:paraId="2A0E9FCB" w14:textId="77777777" w:rsidR="00D203B7" w:rsidRDefault="00D203B7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0E14F389" w14:textId="77777777" w:rsidR="00D203B7" w:rsidRDefault="00D203B7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08" w:type="dxa"/>
          </w:tcPr>
          <w:p w14:paraId="54CF7881" w14:textId="77777777" w:rsidR="00D203B7" w:rsidRDefault="00D203B7" w:rsidP="00F4325E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</w:tbl>
    <w:p w14:paraId="6880942D" w14:textId="77777777" w:rsidR="00E30BA5" w:rsidRDefault="00E30BA5" w:rsidP="00E30BA5">
      <w:pPr>
        <w:sectPr w:rsidR="00E30BA5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27C162DB" w14:textId="77777777" w:rsidR="00E30BA5" w:rsidRDefault="00E30BA5" w:rsidP="00E30BA5">
      <w:pPr>
        <w:pStyle w:val="Ttulo2"/>
      </w:pPr>
      <w:r>
        <w:lastRenderedPageBreak/>
        <w:t>Historias de Usuario</w:t>
      </w:r>
    </w:p>
    <w:p w14:paraId="3400DB90" w14:textId="6C49A999" w:rsidR="00EB33CB" w:rsidRDefault="00E30BA5" w:rsidP="00E30BA5">
      <w:pPr>
        <w:pStyle w:val="Contenido"/>
      </w:pPr>
      <w:r>
        <w:t>La siguiente tabla debe construirse para cada historia de usuario</w:t>
      </w:r>
    </w:p>
    <w:p w14:paraId="60FC4EBD" w14:textId="4A6581C0" w:rsidR="00EB33CB" w:rsidRDefault="00EB33CB" w:rsidP="00E30BA5">
      <w:pPr>
        <w:pStyle w:val="Contenido"/>
      </w:pPr>
    </w:p>
    <w:p w14:paraId="332F7B77" w14:textId="026CEF83" w:rsidR="00EB33CB" w:rsidRPr="0077483A" w:rsidRDefault="00EB33CB" w:rsidP="00E30BA5">
      <w:pPr>
        <w:pStyle w:val="Contenido"/>
        <w:rPr>
          <w:b/>
          <w:bCs/>
        </w:rPr>
      </w:pPr>
      <w:r w:rsidRPr="0077483A">
        <w:rPr>
          <w:b/>
          <w:bCs/>
        </w:rPr>
        <w:t>HU3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E30BA5" w:rsidRPr="007F624A" w14:paraId="696A229E" w14:textId="77777777" w:rsidTr="00246BD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02ED4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16A96" w14:textId="1F5CDF19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</w:t>
            </w:r>
            <w:r w:rsid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3</w:t>
            </w: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2C1BA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ED01E" w14:textId="337D92BD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3A7639"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2D6AF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2AB80" w14:textId="2332CA2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3A7639"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PARA SER INICIADA</w:t>
            </w:r>
          </w:p>
        </w:tc>
      </w:tr>
      <w:tr w:rsidR="00E30BA5" w:rsidRPr="007F624A" w14:paraId="04E93B87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EEE6D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D9C12" w14:textId="632D496C" w:rsidR="00E30BA5" w:rsidRPr="00EB33CB" w:rsidRDefault="00E30BA5" w:rsidP="00EB33CB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 </w:t>
            </w:r>
            <w:r w:rsidR="003A7639" w:rsidRPr="00EB33CB">
              <w:rPr>
                <w:sz w:val="22"/>
                <w:lang w:val="es-CO" w:eastAsia="es-CO"/>
              </w:rPr>
              <w:t>Carrito de Compras y Pasarela de Pagos</w:t>
            </w:r>
          </w:p>
        </w:tc>
      </w:tr>
      <w:tr w:rsidR="00E30BA5" w:rsidRPr="007F624A" w14:paraId="6C7DCD70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D6D7C" w14:textId="77777777" w:rsidR="00E30BA5" w:rsidRPr="00EB33CB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E30BA5" w:rsidRPr="007F624A" w14:paraId="05D6B50C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F4604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DC977" w14:textId="58532D5A" w:rsidR="00E30BA5" w:rsidRPr="00EB33CB" w:rsidRDefault="00E30BA5" w:rsidP="00EB33CB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 </w:t>
            </w:r>
            <w:r w:rsidR="003A7639" w:rsidRPr="00EB33CB">
              <w:rPr>
                <w:sz w:val="22"/>
                <w:lang w:val="es-CO" w:eastAsia="es-CO"/>
              </w:rPr>
              <w:t>Administrador</w:t>
            </w:r>
          </w:p>
        </w:tc>
      </w:tr>
      <w:tr w:rsidR="00E30BA5" w:rsidRPr="007F624A" w14:paraId="1DC2E297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C4688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A9996" w14:textId="098EA0B0" w:rsidR="00E30BA5" w:rsidRPr="00EB33CB" w:rsidRDefault="003A7639" w:rsidP="00EB33CB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Un sistema de selección de productos y checkout seguro</w:t>
            </w:r>
          </w:p>
        </w:tc>
      </w:tr>
      <w:tr w:rsidR="00E30BA5" w:rsidRPr="007F624A" w14:paraId="55810003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B7F30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B4775" w14:textId="71BB4959" w:rsidR="00E30BA5" w:rsidRPr="00EB33CB" w:rsidRDefault="00E30BA5" w:rsidP="00EB33CB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 </w:t>
            </w:r>
            <w:r w:rsidR="003A7639" w:rsidRPr="00EB33CB">
              <w:rPr>
                <w:sz w:val="22"/>
                <w:lang w:val="es-CO" w:eastAsia="es-CO"/>
              </w:rPr>
              <w:t>Consolidar mi compra y generar una orden de pedido</w:t>
            </w:r>
          </w:p>
        </w:tc>
      </w:tr>
      <w:tr w:rsidR="00E30BA5" w:rsidRPr="007F624A" w14:paraId="46FADF1E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A48E2" w14:textId="77777777" w:rsidR="00E30BA5" w:rsidRPr="00EB33CB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E30BA5" w:rsidRPr="007F624A" w14:paraId="73637113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E53A6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BC14C" w14:textId="319714AB" w:rsidR="00E30BA5" w:rsidRPr="00EB33CB" w:rsidRDefault="00E30BA5" w:rsidP="00EB33CB">
            <w:pPr>
              <w:pStyle w:val="Contenido"/>
              <w:rPr>
                <w:b/>
                <w:bCs/>
                <w:sz w:val="22"/>
                <w:lang w:val="es-CO" w:eastAsia="es-CO"/>
              </w:rPr>
            </w:pPr>
            <w:r w:rsidRPr="00EB33CB">
              <w:rPr>
                <w:b/>
                <w:bCs/>
                <w:sz w:val="22"/>
                <w:lang w:val="es-CO" w:eastAsia="es-CO"/>
              </w:rPr>
              <w:t> </w:t>
            </w:r>
            <w:r w:rsidR="003A7639" w:rsidRPr="00EB33CB">
              <w:rPr>
                <w:b/>
                <w:bCs/>
                <w:sz w:val="22"/>
                <w:lang w:val="es-CO" w:eastAsia="es-CO"/>
              </w:rPr>
              <w:t>Que el usuario ha seleccionado uno o varios libros del catálogo</w:t>
            </w:r>
          </w:p>
        </w:tc>
      </w:tr>
      <w:tr w:rsidR="00E30BA5" w:rsidRPr="007F624A" w14:paraId="0A977516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5D864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B6326" w14:textId="2946AE38" w:rsidR="00E30BA5" w:rsidRPr="00EB33CB" w:rsidRDefault="00E30BA5" w:rsidP="00EB33CB">
            <w:pPr>
              <w:pStyle w:val="Contenido"/>
              <w:rPr>
                <w:b/>
                <w:bCs/>
                <w:sz w:val="22"/>
                <w:lang w:val="es-CO" w:eastAsia="es-CO"/>
              </w:rPr>
            </w:pPr>
            <w:r w:rsidRPr="00EB33CB">
              <w:rPr>
                <w:b/>
                <w:bCs/>
                <w:sz w:val="22"/>
                <w:lang w:val="es-CO" w:eastAsia="es-CO"/>
              </w:rPr>
              <w:t> </w:t>
            </w:r>
            <w:r w:rsidR="003A7639" w:rsidRPr="00EB33CB">
              <w:rPr>
                <w:b/>
                <w:bCs/>
                <w:sz w:val="22"/>
                <w:lang w:val="es-CO" w:eastAsia="es-CO"/>
              </w:rPr>
              <w:t>Hace clic en "Finalizar Compra" e ingresa los datos de pago</w:t>
            </w:r>
          </w:p>
        </w:tc>
      </w:tr>
      <w:tr w:rsidR="00E30BA5" w:rsidRPr="007F624A" w14:paraId="7E3DFC1E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37D05" w14:textId="77777777" w:rsidR="00E30BA5" w:rsidRPr="00EB33CB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01337" w14:textId="4FDFE548" w:rsidR="00E30BA5" w:rsidRPr="00EB33CB" w:rsidRDefault="00E30BA5" w:rsidP="00EB33CB">
            <w:pPr>
              <w:pStyle w:val="Contenido"/>
              <w:rPr>
                <w:b/>
                <w:bCs/>
                <w:sz w:val="22"/>
                <w:lang w:val="es-CO" w:eastAsia="es-CO"/>
              </w:rPr>
            </w:pPr>
            <w:r w:rsidRPr="00EB33CB">
              <w:rPr>
                <w:b/>
                <w:bCs/>
                <w:sz w:val="22"/>
                <w:lang w:val="es-CO" w:eastAsia="es-CO"/>
              </w:rPr>
              <w:t> </w:t>
            </w:r>
            <w:r w:rsidR="003A7639" w:rsidRPr="00EB33CB">
              <w:rPr>
                <w:b/>
                <w:bCs/>
                <w:sz w:val="22"/>
                <w:lang w:val="es-CO" w:eastAsia="es-CO"/>
              </w:rPr>
              <w:t>El sistema debe validar la transacción y generar una confirmación de pedido exitoso.</w:t>
            </w:r>
          </w:p>
        </w:tc>
      </w:tr>
      <w:tr w:rsidR="00E30BA5" w:rsidRPr="007F624A" w14:paraId="7069C5D7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E149E" w14:textId="77777777" w:rsidR="00E30BA5" w:rsidRPr="007F624A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E30BA5" w:rsidRPr="007F624A" w14:paraId="03A660CB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7BE25" w14:textId="77777777" w:rsidR="00E30BA5" w:rsidRPr="007F624A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20DC0CF0" w14:textId="63CE2912" w:rsidR="00E30BA5" w:rsidRDefault="00E30BA5" w:rsidP="00E30BA5"/>
    <w:p w14:paraId="770A72F3" w14:textId="00F7DBA9" w:rsidR="00EB33CB" w:rsidRDefault="00EB33CB" w:rsidP="00E30BA5"/>
    <w:p w14:paraId="3E8BBBF3" w14:textId="1F2301BE" w:rsidR="00EB33CB" w:rsidRPr="0077483A" w:rsidRDefault="00EB33CB" w:rsidP="00EB33CB">
      <w:pPr>
        <w:pStyle w:val="Contenido"/>
        <w:rPr>
          <w:b/>
          <w:bCs/>
        </w:rPr>
      </w:pPr>
      <w:r w:rsidRPr="0077483A">
        <w:rPr>
          <w:b/>
          <w:bCs/>
        </w:rPr>
        <w:t>HU4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EB33CB" w:rsidRPr="007F624A" w14:paraId="11D2F89D" w14:textId="77777777" w:rsidTr="00C16FB5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61D04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3DDB9" w14:textId="723CA4A1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4</w:t>
            </w: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DCFAE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53F5F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ALTA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CEE57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03660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PARA SER INICIADA</w:t>
            </w:r>
          </w:p>
        </w:tc>
      </w:tr>
      <w:tr w:rsidR="00EB33CB" w:rsidRPr="007F624A" w14:paraId="437D4DDC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85CB3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92BAD" w14:textId="5720B950" w:rsidR="00EB33CB" w:rsidRPr="00EB33CB" w:rsidRDefault="00EB33CB" w:rsidP="00C16FB5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 Panel de Gestión de Stock y Precios</w:t>
            </w:r>
          </w:p>
        </w:tc>
      </w:tr>
      <w:tr w:rsidR="00EB33CB" w:rsidRPr="007F624A" w14:paraId="3A34CAD5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0CBBC" w14:textId="77777777" w:rsidR="00EB33CB" w:rsidRPr="00EB33CB" w:rsidRDefault="00EB33CB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EB33CB" w:rsidRPr="007F624A" w14:paraId="4DB93CB2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61790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29C0B" w14:textId="77777777" w:rsidR="00EB33CB" w:rsidRPr="00EB33CB" w:rsidRDefault="00EB33CB" w:rsidP="00C16FB5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 Administrador</w:t>
            </w:r>
          </w:p>
        </w:tc>
      </w:tr>
      <w:tr w:rsidR="00EB33CB" w:rsidRPr="007F624A" w14:paraId="147EC468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A4551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2074B" w14:textId="760C75D7" w:rsidR="00EB33CB" w:rsidRPr="00EB33CB" w:rsidRDefault="00EB33CB" w:rsidP="00C16FB5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Una interfaz para añadir, editar o eliminar productos</w:t>
            </w:r>
          </w:p>
        </w:tc>
      </w:tr>
      <w:tr w:rsidR="00EB33CB" w:rsidRPr="007F624A" w14:paraId="31F112E6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17C6E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F8013" w14:textId="2BA52BDA" w:rsidR="00EB33CB" w:rsidRPr="00EB33CB" w:rsidRDefault="00EB33CB" w:rsidP="00C16FB5">
            <w:pPr>
              <w:rPr>
                <w:sz w:val="22"/>
                <w:lang w:val="es-CO" w:eastAsia="es-CO"/>
              </w:rPr>
            </w:pPr>
            <w:r w:rsidRPr="00EB33CB">
              <w:rPr>
                <w:sz w:val="22"/>
                <w:lang w:val="es-CO" w:eastAsia="es-CO"/>
              </w:rPr>
              <w:t>Reflejar la disponibilidad real de la librería a los clientes</w:t>
            </w:r>
          </w:p>
        </w:tc>
      </w:tr>
      <w:tr w:rsidR="00EB33CB" w:rsidRPr="007F624A" w14:paraId="1D87DE86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ECBAA" w14:textId="77777777" w:rsidR="00EB33CB" w:rsidRPr="00EB33CB" w:rsidRDefault="00EB33CB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EB33CB" w:rsidRPr="007F624A" w14:paraId="444A63AB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08324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3A1FD" w14:textId="3994F25B" w:rsidR="00EB33CB" w:rsidRPr="00EB33CB" w:rsidRDefault="00EB33CB" w:rsidP="00C16FB5">
            <w:pPr>
              <w:pStyle w:val="Contenido"/>
              <w:rPr>
                <w:b/>
                <w:bCs/>
                <w:sz w:val="22"/>
                <w:lang w:val="es-CO" w:eastAsia="es-CO"/>
              </w:rPr>
            </w:pPr>
            <w:r w:rsidRPr="00EB33CB">
              <w:rPr>
                <w:b/>
                <w:bCs/>
                <w:sz w:val="22"/>
                <w:lang w:val="es-CO" w:eastAsia="es-CO"/>
              </w:rPr>
              <w:t> Que el administrador ha iniciado sesión con sus permisos</w:t>
            </w:r>
          </w:p>
        </w:tc>
      </w:tr>
      <w:tr w:rsidR="00EB33CB" w:rsidRPr="007F624A" w14:paraId="52029B0B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E66C4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970A1" w14:textId="601B0990" w:rsidR="00EB33CB" w:rsidRPr="00EB33CB" w:rsidRDefault="00EB33CB" w:rsidP="00C16FB5">
            <w:pPr>
              <w:pStyle w:val="Contenido"/>
              <w:rPr>
                <w:b/>
                <w:bCs/>
                <w:sz w:val="22"/>
                <w:lang w:val="es-CO" w:eastAsia="es-CO"/>
              </w:rPr>
            </w:pPr>
            <w:r w:rsidRPr="00EB33CB">
              <w:rPr>
                <w:b/>
                <w:bCs/>
                <w:sz w:val="22"/>
                <w:lang w:val="es-CO" w:eastAsia="es-CO"/>
              </w:rPr>
              <w:t>Modifica el precio o la cantidad de un libro en el panel</w:t>
            </w:r>
          </w:p>
        </w:tc>
      </w:tr>
      <w:tr w:rsidR="00EB33CB" w:rsidRPr="007F624A" w14:paraId="37B845E1" w14:textId="77777777" w:rsidTr="00C16FB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2C492" w14:textId="77777777" w:rsidR="00EB33CB" w:rsidRPr="00EB33CB" w:rsidRDefault="00EB33CB" w:rsidP="00C16FB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EB33CB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BEB23" w14:textId="64458076" w:rsidR="00EB33CB" w:rsidRPr="00EB33CB" w:rsidRDefault="00EB33CB" w:rsidP="00C16FB5">
            <w:pPr>
              <w:pStyle w:val="Contenido"/>
              <w:rPr>
                <w:b/>
                <w:bCs/>
                <w:sz w:val="22"/>
                <w:lang w:val="es-CO" w:eastAsia="es-CO"/>
              </w:rPr>
            </w:pPr>
            <w:r w:rsidRPr="00EB33CB">
              <w:rPr>
                <w:b/>
                <w:bCs/>
                <w:sz w:val="22"/>
                <w:lang w:val="es-CO" w:eastAsia="es-CO"/>
              </w:rPr>
              <w:t>El sistema debe actualizar la base de datos y reflejar el cambio en el catálogo público.</w:t>
            </w:r>
          </w:p>
        </w:tc>
      </w:tr>
      <w:tr w:rsidR="00EB33CB" w:rsidRPr="007F624A" w14:paraId="268403DC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D8A00" w14:textId="77777777" w:rsidR="00EB33CB" w:rsidRPr="007F624A" w:rsidRDefault="00EB33CB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EB33CB" w:rsidRPr="007F624A" w14:paraId="343A45FC" w14:textId="77777777" w:rsidTr="00C16FB5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4CAF1" w14:textId="77777777" w:rsidR="00EB33CB" w:rsidRPr="007F624A" w:rsidRDefault="00EB33CB" w:rsidP="00C16FB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3FB28456" w14:textId="77777777" w:rsidR="00EB33CB" w:rsidRDefault="00EB33CB" w:rsidP="00E30BA5"/>
    <w:p w14:paraId="0AE1DED1" w14:textId="162DAEA0" w:rsidR="00EB33CB" w:rsidRDefault="00EB33CB" w:rsidP="00E30BA5"/>
    <w:p w14:paraId="7190FA87" w14:textId="61E7F50B" w:rsidR="00EB33CB" w:rsidRDefault="00EB33CB" w:rsidP="00E30BA5"/>
    <w:p w14:paraId="1AB08555" w14:textId="77777777" w:rsidR="00EB33CB" w:rsidRDefault="00EB33CB" w:rsidP="00E30BA5"/>
    <w:p w14:paraId="791162AC" w14:textId="77777777" w:rsidR="004A0B35" w:rsidRDefault="004A0B35" w:rsidP="004A0B35">
      <w:pPr>
        <w:pStyle w:val="Ttulo2"/>
      </w:pPr>
      <w:r>
        <w:lastRenderedPageBreak/>
        <w:t>Diagrama de clases</w:t>
      </w:r>
    </w:p>
    <w:p w14:paraId="3C44EA3D" w14:textId="542C3FAA" w:rsidR="004A0B35" w:rsidRDefault="00985BEF" w:rsidP="004A0B35">
      <w:r w:rsidRPr="00985BEF">
        <w:rPr>
          <w:b w:val="0"/>
          <w:noProof/>
        </w:rPr>
        <w:drawing>
          <wp:inline distT="0" distB="0" distL="0" distR="0" wp14:anchorId="40933BC4" wp14:editId="547B3CCF">
            <wp:extent cx="6371590" cy="4850765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FAD4" w14:textId="77777777" w:rsidR="004A0B35" w:rsidRPr="004A0B35" w:rsidRDefault="004A0B35" w:rsidP="004A0B35">
      <w:pPr>
        <w:pStyle w:val="Ttulo2"/>
      </w:pPr>
      <w:r>
        <w:lastRenderedPageBreak/>
        <w:t>Diagrama de procesos</w:t>
      </w:r>
    </w:p>
    <w:p w14:paraId="57BFEDC4" w14:textId="333978F4" w:rsidR="004A0B35" w:rsidRDefault="00985BEF" w:rsidP="00E30BA5">
      <w:r w:rsidRPr="00985BEF">
        <w:rPr>
          <w:b w:val="0"/>
          <w:noProof/>
        </w:rPr>
        <w:drawing>
          <wp:inline distT="0" distB="0" distL="0" distR="0" wp14:anchorId="3EE1EEEC" wp14:editId="0D061E5D">
            <wp:extent cx="5619750" cy="62769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014" cy="62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07B7" w14:textId="77777777" w:rsidR="00E30BA5" w:rsidRPr="007F624A" w:rsidRDefault="00E30BA5" w:rsidP="00E30BA5">
      <w:pPr>
        <w:pStyle w:val="Ttulo2"/>
      </w:pPr>
      <w:r>
        <w:t xml:space="preserve">Incremento - Implementación de Historias de Usuario </w:t>
      </w:r>
    </w:p>
    <w:p w14:paraId="6AD9B79E" w14:textId="77777777" w:rsidR="00E30BA5" w:rsidRDefault="00E30BA5" w:rsidP="00E30BA5">
      <w:pPr>
        <w:pStyle w:val="Contenido"/>
      </w:pPr>
      <w:r>
        <w:t>Capturas de pantalla del software con las funcionalidades desarrolladas</w:t>
      </w:r>
    </w:p>
    <w:p w14:paraId="3D6614D2" w14:textId="77777777" w:rsidR="00E30BA5" w:rsidRDefault="00E30BA5" w:rsidP="00E30BA5">
      <w:pPr>
        <w:pStyle w:val="Contenido"/>
      </w:pPr>
    </w:p>
    <w:p w14:paraId="10398FD6" w14:textId="77777777" w:rsidR="00E30BA5" w:rsidRDefault="00E30BA5" w:rsidP="00E30BA5">
      <w:pPr>
        <w:pStyle w:val="Ttulo2"/>
      </w:pPr>
      <w:r>
        <w:t>Sprint Review</w:t>
      </w:r>
    </w:p>
    <w:p w14:paraId="0B4FCC87" w14:textId="77777777" w:rsidR="00E30BA5" w:rsidRDefault="00E30BA5" w:rsidP="00E30BA5">
      <w:pPr>
        <w:pStyle w:val="Ttulo3"/>
      </w:pPr>
      <w:r>
        <w:t>Debilidades</w:t>
      </w:r>
    </w:p>
    <w:p w14:paraId="0F660AF9" w14:textId="77777777" w:rsidR="00E30BA5" w:rsidRDefault="00E30BA5" w:rsidP="00E30BA5">
      <w:pPr>
        <w:pStyle w:val="Contenido"/>
      </w:pPr>
      <w:r>
        <w:t>Describa las debilidades que se identificaron en el equipo durante este sprint</w:t>
      </w:r>
    </w:p>
    <w:p w14:paraId="58BFA136" w14:textId="77777777" w:rsidR="00E30BA5" w:rsidRDefault="00E30BA5" w:rsidP="00E30BA5"/>
    <w:p w14:paraId="4A987BA5" w14:textId="77777777" w:rsidR="00E30BA5" w:rsidRDefault="00E30BA5" w:rsidP="00E30BA5">
      <w:pPr>
        <w:pStyle w:val="Ttulo3"/>
      </w:pPr>
      <w:r>
        <w:lastRenderedPageBreak/>
        <w:t>Fortalezas</w:t>
      </w:r>
    </w:p>
    <w:p w14:paraId="56CC396A" w14:textId="77777777" w:rsidR="00E30BA5" w:rsidRDefault="00E30BA5" w:rsidP="00E30BA5">
      <w:pPr>
        <w:pStyle w:val="Contenido"/>
      </w:pPr>
      <w:r>
        <w:t>Describa las fortalezas que se identificaron en el equipo durante este sprint</w:t>
      </w:r>
    </w:p>
    <w:p w14:paraId="73C3747E" w14:textId="77777777" w:rsidR="00E30BA5" w:rsidRDefault="00E30BA5" w:rsidP="00E30BA5"/>
    <w:p w14:paraId="2C58EF93" w14:textId="77777777" w:rsidR="00E30BA5" w:rsidRDefault="00E30BA5" w:rsidP="00E30BA5">
      <w:pPr>
        <w:pStyle w:val="Ttulo3"/>
      </w:pPr>
      <w:r>
        <w:t>Oportunidades de mejora</w:t>
      </w:r>
    </w:p>
    <w:p w14:paraId="6AEBA029" w14:textId="77777777" w:rsidR="00E30BA5" w:rsidRDefault="00E30BA5" w:rsidP="00E30BA5">
      <w:pPr>
        <w:pStyle w:val="Contenido"/>
      </w:pPr>
      <w:r>
        <w:t xml:space="preserve">Describa las oportunidades de mejora que se identificaron en el equipo durante este </w:t>
      </w:r>
    </w:p>
    <w:p w14:paraId="6C6C22DA" w14:textId="77777777" w:rsidR="00E30BA5" w:rsidRDefault="00E30BA5" w:rsidP="00E30BA5">
      <w:pPr>
        <w:pStyle w:val="Contenido"/>
      </w:pPr>
      <w:r>
        <w:t>sprint</w:t>
      </w:r>
    </w:p>
    <w:p w14:paraId="0B81FD02" w14:textId="77777777" w:rsidR="00E30BA5" w:rsidRDefault="00E30BA5" w:rsidP="00E30BA5">
      <w:pPr>
        <w:sectPr w:rsidR="00E30BA5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14D3FA4A" w14:textId="77777777" w:rsidR="00E30BA5" w:rsidRDefault="00E30BA5" w:rsidP="00782BB7">
      <w:pPr>
        <w:pStyle w:val="Ttulo2"/>
      </w:pPr>
      <w:r>
        <w:lastRenderedPageBreak/>
        <w:t>Product Backlog Actualizado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E30BA5" w14:paraId="4274ABAF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2335A414" w14:textId="77777777" w:rsidR="00E30BA5" w:rsidRDefault="00E30BA5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5BE459C6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6254D7D8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6BE96E48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7538A0D0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187E31B1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3C451CF5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30BA5" w14:paraId="3CCA3891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0EB39C2" w14:textId="77777777" w:rsidR="00E30BA5" w:rsidRDefault="00E30BA5" w:rsidP="00246BDA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2B139182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28C1ED63" w14:textId="082981FD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32BCBB8B" w14:textId="4C7A6FCF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0D738F67" w14:textId="06C1FE92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255115F8" w14:textId="5B4FD38C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32C4A3BC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E30BA5" w14:paraId="7CD8FDC4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4E8E147" w14:textId="4CDC4029" w:rsidR="00E30BA5" w:rsidRDefault="00C26D6A" w:rsidP="00246BDA">
            <w:pPr>
              <w:pStyle w:val="Contenido"/>
            </w:pPr>
            <w:r>
              <w:t>6</w:t>
            </w:r>
          </w:p>
        </w:tc>
        <w:tc>
          <w:tcPr>
            <w:tcW w:w="2513" w:type="dxa"/>
          </w:tcPr>
          <w:p w14:paraId="65172906" w14:textId="3DEAF5EF" w:rsidR="00E30BA5" w:rsidRDefault="00C26D6A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448DA8EA" w14:textId="5A68F91C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0995FBC4" w14:textId="3B6C8015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9E8511D" w14:textId="3D29C6F2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407CA73E" w14:textId="207377A8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0928C9F9" w14:textId="4EE93221" w:rsidR="00E30BA5" w:rsidRDefault="00C26D6A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30BA5" w14:paraId="5CC2A4F9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B8C3DC4" w14:textId="77777777" w:rsidR="00E30BA5" w:rsidRDefault="00E30BA5" w:rsidP="00246BDA">
            <w:pPr>
              <w:pStyle w:val="Contenido"/>
            </w:pPr>
          </w:p>
        </w:tc>
        <w:tc>
          <w:tcPr>
            <w:tcW w:w="2513" w:type="dxa"/>
          </w:tcPr>
          <w:p w14:paraId="3E2A61E5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7AFA51EC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7025D2BA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76121D7B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3001F7E3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568F9136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3FD4ED" w14:textId="77777777" w:rsidR="00E30BA5" w:rsidRDefault="00E30BA5" w:rsidP="00E30BA5">
      <w:pPr>
        <w:pStyle w:val="Contenido"/>
        <w:sectPr w:rsidR="00E30BA5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19202427" w14:textId="11CC7D1B" w:rsidR="007F624A" w:rsidRDefault="007F624A" w:rsidP="007F624A">
      <w:pPr>
        <w:pStyle w:val="Ttulo1"/>
      </w:pPr>
      <w:r>
        <w:lastRenderedPageBreak/>
        <w:t>Sprint 3</w:t>
      </w:r>
    </w:p>
    <w:p w14:paraId="55D85439" w14:textId="77777777" w:rsidR="00E30BA5" w:rsidRDefault="00E30BA5" w:rsidP="00E30BA5">
      <w:pPr>
        <w:pStyle w:val="Ttulo2"/>
      </w:pPr>
      <w:r>
        <w:t>Sprint Backlog</w:t>
      </w:r>
    </w:p>
    <w:p w14:paraId="6723FD86" w14:textId="77777777" w:rsidR="00E30BA5" w:rsidRPr="007F624A" w:rsidRDefault="00E30BA5" w:rsidP="00E30BA5">
      <w:pPr>
        <w:pStyle w:val="Contenido"/>
      </w:pPr>
      <w:r>
        <w:t>En la siguiente tabla se deben relacionar únicamente las HU de este sprint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C26D6A" w14:paraId="4923431E" w14:textId="77777777" w:rsidTr="00FD7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4A5B0219" w14:textId="77777777" w:rsidR="00C26D6A" w:rsidRDefault="00C26D6A" w:rsidP="00FD7D02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206C6355" w14:textId="77777777" w:rsidR="00C26D6A" w:rsidRDefault="00C26D6A" w:rsidP="00FD7D0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792B7D15" w14:textId="77777777" w:rsidR="00C26D6A" w:rsidRDefault="00C26D6A" w:rsidP="00FD7D0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146A7A3B" w14:textId="77777777" w:rsidR="00C26D6A" w:rsidRDefault="00C26D6A" w:rsidP="00FD7D0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53DFD69D" w14:textId="77777777" w:rsidR="00C26D6A" w:rsidRDefault="00C26D6A" w:rsidP="00FD7D0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4D39332E" w14:textId="77777777" w:rsidR="00C26D6A" w:rsidRDefault="00C26D6A" w:rsidP="00FD7D0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266D4600" w14:textId="77777777" w:rsidR="00C26D6A" w:rsidRDefault="00C26D6A" w:rsidP="00FD7D02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C26D6A" w14:paraId="3C5BA4BF" w14:textId="77777777" w:rsidTr="00FD7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8D2BCEC" w14:textId="77777777" w:rsidR="00C26D6A" w:rsidRDefault="00C26D6A" w:rsidP="00FD7D02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77A6A091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4E6ADE06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6D6A">
              <w:t>Aplicar cupones de descuento y promociones.</w:t>
            </w:r>
          </w:p>
        </w:tc>
        <w:tc>
          <w:tcPr>
            <w:tcW w:w="4394" w:type="dxa"/>
          </w:tcPr>
          <w:p w14:paraId="74D4760D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6D6A">
              <w:t>Mejorar la experiencia del cliente y fomentar la fidelidad.</w:t>
            </w:r>
          </w:p>
        </w:tc>
        <w:tc>
          <w:tcPr>
            <w:tcW w:w="1559" w:type="dxa"/>
          </w:tcPr>
          <w:p w14:paraId="15C1C3D1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1418" w:type="dxa"/>
          </w:tcPr>
          <w:p w14:paraId="4581DC67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21F12D18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C26D6A" w14:paraId="21447616" w14:textId="77777777" w:rsidTr="00FD7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2CC019D" w14:textId="77777777" w:rsidR="00C26D6A" w:rsidRDefault="00C26D6A" w:rsidP="00FD7D02">
            <w:pPr>
              <w:pStyle w:val="Contenido"/>
            </w:pPr>
            <w:r>
              <w:t>6</w:t>
            </w:r>
          </w:p>
        </w:tc>
        <w:tc>
          <w:tcPr>
            <w:tcW w:w="2513" w:type="dxa"/>
          </w:tcPr>
          <w:p w14:paraId="0766AFCB" w14:textId="77777777" w:rsidR="00C26D6A" w:rsidRDefault="00C26D6A" w:rsidP="00FD7D0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0972A45D" w14:textId="77777777" w:rsidR="00C26D6A" w:rsidRDefault="00C26D6A" w:rsidP="00FD7D0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6D6A">
              <w:t>Consultar el historial detallado de mis pedidos.</w:t>
            </w:r>
          </w:p>
        </w:tc>
        <w:tc>
          <w:tcPr>
            <w:tcW w:w="4394" w:type="dxa"/>
          </w:tcPr>
          <w:p w14:paraId="0E183E4F" w14:textId="77777777" w:rsidR="00C26D6A" w:rsidRDefault="00C26D6A" w:rsidP="00FD7D0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6D6A">
              <w:t>Revisar transacciones pasadas y monitorear el estado de las compras.</w:t>
            </w:r>
          </w:p>
        </w:tc>
        <w:tc>
          <w:tcPr>
            <w:tcW w:w="1559" w:type="dxa"/>
          </w:tcPr>
          <w:p w14:paraId="531B0ADB" w14:textId="77777777" w:rsidR="00C26D6A" w:rsidRDefault="00C26D6A" w:rsidP="00FD7D0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4F7C4933" w14:textId="77777777" w:rsidR="00C26D6A" w:rsidRDefault="00C26D6A" w:rsidP="00FD7D0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08" w:type="dxa"/>
          </w:tcPr>
          <w:p w14:paraId="6E111AF7" w14:textId="6EB0FB23" w:rsidR="00C26D6A" w:rsidRDefault="00C26D6A" w:rsidP="00FD7D0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C26D6A" w14:paraId="0DED888E" w14:textId="77777777" w:rsidTr="00FD7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5A72E350" w14:textId="77777777" w:rsidR="00C26D6A" w:rsidRDefault="00C26D6A" w:rsidP="00FD7D02">
            <w:pPr>
              <w:pStyle w:val="Contenido"/>
            </w:pPr>
          </w:p>
        </w:tc>
        <w:tc>
          <w:tcPr>
            <w:tcW w:w="2513" w:type="dxa"/>
          </w:tcPr>
          <w:p w14:paraId="04874C2F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5824B90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0299BEC4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F380472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030F7FCF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04A6CC05" w14:textId="77777777" w:rsidR="00C26D6A" w:rsidRDefault="00C26D6A" w:rsidP="00FD7D0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0901F2D" w14:textId="77777777" w:rsidR="00E30BA5" w:rsidRDefault="00E30BA5" w:rsidP="00E30BA5">
      <w:pPr>
        <w:sectPr w:rsidR="00E30BA5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34089EDF" w14:textId="77777777" w:rsidR="00E30BA5" w:rsidRDefault="00E30BA5" w:rsidP="00E30BA5">
      <w:pPr>
        <w:pStyle w:val="Ttulo2"/>
      </w:pPr>
      <w:r>
        <w:lastRenderedPageBreak/>
        <w:t>Historias de Usuario</w:t>
      </w:r>
    </w:p>
    <w:p w14:paraId="49C39A38" w14:textId="28177B01" w:rsidR="00E30BA5" w:rsidRDefault="00E30BA5" w:rsidP="00E30BA5">
      <w:pPr>
        <w:pStyle w:val="Contenido"/>
      </w:pPr>
      <w:r>
        <w:t>La siguiente tabla debe construirse para cada historia de usuario</w:t>
      </w:r>
    </w:p>
    <w:p w14:paraId="27D6A131" w14:textId="6FF2A7BE" w:rsidR="006E3E14" w:rsidRDefault="006E3E14" w:rsidP="00E30BA5">
      <w:pPr>
        <w:pStyle w:val="Contenido"/>
      </w:pPr>
    </w:p>
    <w:p w14:paraId="72786F28" w14:textId="77777777" w:rsidR="006E3E14" w:rsidRDefault="006E3E14" w:rsidP="006E3E14">
      <w:pPr>
        <w:pStyle w:val="Contenido"/>
      </w:pPr>
    </w:p>
    <w:p w14:paraId="5CD29BCD" w14:textId="35755DCA" w:rsidR="006E3E14" w:rsidRPr="006E3E14" w:rsidRDefault="006E3E14" w:rsidP="006E3E14">
      <w:pPr>
        <w:pStyle w:val="Contenido"/>
        <w:rPr>
          <w:b/>
          <w:bCs/>
          <w:szCs w:val="28"/>
        </w:rPr>
      </w:pPr>
      <w:r w:rsidRPr="006E3E14">
        <w:rPr>
          <w:b/>
          <w:bCs/>
          <w:szCs w:val="28"/>
        </w:rPr>
        <w:t>HU</w:t>
      </w:r>
      <w:r>
        <w:rPr>
          <w:b/>
          <w:bCs/>
          <w:szCs w:val="28"/>
        </w:rPr>
        <w:t>5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6E3E14" w:rsidRPr="006E3E14" w14:paraId="0A4D5997" w14:textId="77777777" w:rsidTr="00FD7D02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FE955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71DE5" w14:textId="685C41D2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</w:t>
            </w:r>
            <w:r w:rsidR="000F584C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5</w:t>
            </w: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C6FD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8A7DD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BAJA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C757F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4430F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PARA SER INICIADA</w:t>
            </w:r>
          </w:p>
        </w:tc>
      </w:tr>
      <w:tr w:rsidR="006E3E14" w:rsidRPr="006E3E14" w14:paraId="0F2A98E2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2AB34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ED051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Sistema de Descuentos y Fidelización</w:t>
            </w:r>
          </w:p>
        </w:tc>
      </w:tr>
      <w:tr w:rsidR="006E3E14" w:rsidRPr="006E3E14" w14:paraId="26E6C852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7C754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6E3E14" w:rsidRPr="006E3E14" w14:paraId="45A12F9B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FAD5B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6568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Administrador</w:t>
            </w:r>
          </w:p>
        </w:tc>
      </w:tr>
      <w:tr w:rsidR="006E3E14" w:rsidRPr="006E3E14" w14:paraId="7E7ABF41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C2B91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046DA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Un campo de validación de códigos promocionales</w:t>
            </w:r>
          </w:p>
        </w:tc>
      </w:tr>
      <w:tr w:rsidR="006E3E14" w:rsidRPr="006E3E14" w14:paraId="31E46689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82B4E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23191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Aplicar rebajas al monto total de la compra de forma automática</w:t>
            </w:r>
          </w:p>
        </w:tc>
      </w:tr>
      <w:tr w:rsidR="006E3E14" w:rsidRPr="006E3E14" w14:paraId="500D4830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E6DF6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6E3E14" w:rsidRPr="006E3E14" w14:paraId="03E2AEF1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740C4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C6530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Que el usuario tiene un código de descuento válido</w:t>
            </w:r>
          </w:p>
        </w:tc>
      </w:tr>
      <w:tr w:rsidR="006E3E14" w:rsidRPr="006E3E14" w14:paraId="44279CE5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E187D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E2B14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Ingresa el código en el resumen del carrito antes de pagar</w:t>
            </w:r>
          </w:p>
        </w:tc>
      </w:tr>
      <w:tr w:rsidR="006E3E14" w:rsidRPr="006E3E14" w14:paraId="72F35377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AD622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5A122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El sistema debe recalcular el total restando el porcentaje o monto del cupón.</w:t>
            </w:r>
          </w:p>
        </w:tc>
      </w:tr>
      <w:tr w:rsidR="006E3E14" w:rsidRPr="006E3E14" w14:paraId="58D7FBCD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5EC52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6E3E14" w:rsidRPr="006E3E14" w14:paraId="6CFA660B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3C49B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0847F092" w14:textId="47B405CB" w:rsidR="006E3E14" w:rsidRDefault="006E3E14" w:rsidP="00E30BA5"/>
    <w:p w14:paraId="604F153C" w14:textId="54EE8C7E" w:rsidR="006E3E14" w:rsidRDefault="006E3E14" w:rsidP="00E30BA5"/>
    <w:p w14:paraId="5080BEE0" w14:textId="5F9C21BC" w:rsidR="006E3E14" w:rsidRPr="006E3E14" w:rsidRDefault="006E3E14" w:rsidP="006E3E14">
      <w:pPr>
        <w:pStyle w:val="Contenido"/>
        <w:rPr>
          <w:b/>
          <w:bCs/>
          <w:szCs w:val="28"/>
        </w:rPr>
      </w:pPr>
      <w:r w:rsidRPr="006E3E14">
        <w:rPr>
          <w:b/>
          <w:bCs/>
          <w:szCs w:val="28"/>
        </w:rPr>
        <w:t>HU</w:t>
      </w:r>
      <w:r>
        <w:rPr>
          <w:b/>
          <w:bCs/>
          <w:szCs w:val="28"/>
        </w:rPr>
        <w:t>6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6E3E14" w:rsidRPr="006E3E14" w14:paraId="6AC379AD" w14:textId="77777777" w:rsidTr="00FD7D02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7734F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F9908" w14:textId="5EF7AD10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</w:t>
            </w:r>
            <w:r w:rsidR="00603AA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6</w:t>
            </w: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EA125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EF18" w14:textId="0D7F59A9" w:rsidR="006E3E14" w:rsidRPr="006E3E14" w:rsidRDefault="00603AA4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MEDIA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93FB6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E1AB6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PARA SER INICIADA</w:t>
            </w:r>
          </w:p>
        </w:tc>
      </w:tr>
      <w:tr w:rsidR="006E3E14" w:rsidRPr="006E3E14" w14:paraId="525FFBB0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FDF93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102AA" w14:textId="56C2FBEE" w:rsidR="006E3E14" w:rsidRPr="006E3E14" w:rsidRDefault="00603AA4" w:rsidP="00FD7D02">
            <w:pPr>
              <w:rPr>
                <w:sz w:val="22"/>
                <w:lang w:val="es-CO" w:eastAsia="es-CO"/>
              </w:rPr>
            </w:pPr>
            <w:r w:rsidRPr="00603AA4">
              <w:rPr>
                <w:sz w:val="22"/>
                <w:lang w:val="es-CO" w:eastAsia="es-CO"/>
              </w:rPr>
              <w:t>Registro Histórico de Compras</w:t>
            </w:r>
          </w:p>
        </w:tc>
      </w:tr>
      <w:tr w:rsidR="006E3E14" w:rsidRPr="006E3E14" w14:paraId="1BB35323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7772A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6E3E14" w:rsidRPr="006E3E14" w14:paraId="29CA7103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92721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EE66B" w14:textId="77777777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Administrador</w:t>
            </w:r>
          </w:p>
        </w:tc>
      </w:tr>
      <w:tr w:rsidR="006E3E14" w:rsidRPr="006E3E14" w14:paraId="4A62DFF7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E4745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11155" w14:textId="7756D0F8" w:rsidR="006E3E14" w:rsidRPr="006E3E14" w:rsidRDefault="00603AA4" w:rsidP="00FD7D02">
            <w:pPr>
              <w:rPr>
                <w:sz w:val="22"/>
                <w:lang w:val="es-CO" w:eastAsia="es-CO"/>
              </w:rPr>
            </w:pPr>
            <w:r w:rsidRPr="00603AA4">
              <w:rPr>
                <w:sz w:val="22"/>
                <w:lang w:val="es-CO" w:eastAsia="es-CO"/>
              </w:rPr>
              <w:t>Un panel con el listado de todas las órdenes realizadas</w:t>
            </w:r>
          </w:p>
        </w:tc>
      </w:tr>
      <w:tr w:rsidR="006E3E14" w:rsidRPr="006E3E14" w14:paraId="3F0CEAA3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6EAC2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90120" w14:textId="764FC8C0" w:rsidR="006E3E14" w:rsidRPr="006E3E14" w:rsidRDefault="006E3E14" w:rsidP="00FD7D02">
            <w:pPr>
              <w:rPr>
                <w:sz w:val="22"/>
                <w:lang w:val="es-CO" w:eastAsia="es-CO"/>
              </w:rPr>
            </w:pPr>
            <w:r w:rsidRPr="006E3E14">
              <w:rPr>
                <w:sz w:val="22"/>
                <w:lang w:val="es-CO" w:eastAsia="es-CO"/>
              </w:rPr>
              <w:t> </w:t>
            </w:r>
            <w:r w:rsidR="00603AA4" w:rsidRPr="00603AA4">
              <w:rPr>
                <w:sz w:val="22"/>
                <w:lang w:val="es-CO" w:eastAsia="es-CO"/>
              </w:rPr>
              <w:t>Tener control sobre los gastos y el estado de los envíos</w:t>
            </w:r>
          </w:p>
        </w:tc>
      </w:tr>
      <w:tr w:rsidR="006E3E14" w:rsidRPr="006E3E14" w14:paraId="202ECE14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24A07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6E3E14" w:rsidRPr="006E3E14" w14:paraId="2D57EED1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9F85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88B61" w14:textId="7D5D684E" w:rsidR="006E3E14" w:rsidRPr="006E3E14" w:rsidRDefault="00603AA4" w:rsidP="00FD7D02">
            <w:pPr>
              <w:rPr>
                <w:sz w:val="22"/>
                <w:lang w:val="es-CO" w:eastAsia="es-CO"/>
              </w:rPr>
            </w:pPr>
            <w:r w:rsidRPr="00603AA4">
              <w:rPr>
                <w:sz w:val="22"/>
                <w:lang w:val="es-CO" w:eastAsia="es-CO"/>
              </w:rPr>
              <w:t>Que el usuario ha realizado al menos una compra anteriormente</w:t>
            </w:r>
          </w:p>
        </w:tc>
      </w:tr>
      <w:tr w:rsidR="006E3E14" w:rsidRPr="006E3E14" w14:paraId="58AD8876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194F4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C23FE" w14:textId="798D5B2E" w:rsidR="006E3E14" w:rsidRPr="006E3E14" w:rsidRDefault="00603AA4" w:rsidP="00FD7D02">
            <w:pPr>
              <w:rPr>
                <w:sz w:val="22"/>
                <w:lang w:val="es-CO" w:eastAsia="es-CO"/>
              </w:rPr>
            </w:pPr>
            <w:r w:rsidRPr="00603AA4">
              <w:rPr>
                <w:sz w:val="22"/>
                <w:lang w:val="es-CO" w:eastAsia="es-CO"/>
              </w:rPr>
              <w:t>Accede a la sección de "Mis Pedidos" en su perfil</w:t>
            </w:r>
          </w:p>
        </w:tc>
      </w:tr>
      <w:tr w:rsidR="006E3E14" w:rsidRPr="006E3E14" w14:paraId="2143F675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8F1C2" w14:textId="77777777" w:rsidR="006E3E14" w:rsidRPr="006E3E14" w:rsidRDefault="006E3E14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F5F9E" w14:textId="5908F4FF" w:rsidR="006E3E14" w:rsidRPr="006E3E14" w:rsidRDefault="00603AA4" w:rsidP="00FD7D02">
            <w:pPr>
              <w:rPr>
                <w:sz w:val="22"/>
                <w:lang w:val="es-CO" w:eastAsia="es-CO"/>
              </w:rPr>
            </w:pPr>
            <w:r w:rsidRPr="00603AA4">
              <w:rPr>
                <w:sz w:val="22"/>
                <w:lang w:val="es-CO" w:eastAsia="es-CO"/>
              </w:rPr>
              <w:t>El sistema debe listar las órdenes con fecha, número de pedido, total y estado.</w:t>
            </w:r>
          </w:p>
        </w:tc>
      </w:tr>
      <w:tr w:rsidR="006E3E14" w:rsidRPr="006E3E14" w14:paraId="4BB56CA2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2B9F9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6E3E14" w:rsidRPr="006E3E14" w14:paraId="71411C15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56144" w14:textId="77777777" w:rsidR="006E3E14" w:rsidRPr="006E3E14" w:rsidRDefault="006E3E14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6E3E14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5E90949D" w14:textId="77777777" w:rsidR="006E3E14" w:rsidRDefault="006E3E14" w:rsidP="00E30BA5"/>
    <w:p w14:paraId="4606059B" w14:textId="7011F1BC" w:rsidR="006E3E14" w:rsidRDefault="006E3E14" w:rsidP="00E30BA5"/>
    <w:p w14:paraId="7B739EBF" w14:textId="77777777" w:rsidR="006E3E14" w:rsidRDefault="006E3E14" w:rsidP="00E30BA5"/>
    <w:p w14:paraId="00C5423E" w14:textId="77777777" w:rsidR="004A0B35" w:rsidRDefault="004A0B35" w:rsidP="004A0B35">
      <w:pPr>
        <w:pStyle w:val="Ttulo2"/>
      </w:pPr>
      <w:r>
        <w:lastRenderedPageBreak/>
        <w:t>Diagrama de clases</w:t>
      </w:r>
    </w:p>
    <w:p w14:paraId="3210B5E3" w14:textId="0BDAD1C6" w:rsidR="004A0B35" w:rsidRDefault="00BF0832" w:rsidP="004A0B35">
      <w:r w:rsidRPr="00BF0832">
        <w:rPr>
          <w:b w:val="0"/>
          <w:noProof/>
        </w:rPr>
        <w:drawing>
          <wp:inline distT="0" distB="0" distL="0" distR="0" wp14:anchorId="64AE4237" wp14:editId="5AACCFEE">
            <wp:extent cx="5572125" cy="371475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99A6" w14:textId="77777777" w:rsidR="004A0B35" w:rsidRPr="004A0B35" w:rsidRDefault="004A0B35" w:rsidP="004A0B35">
      <w:pPr>
        <w:pStyle w:val="Ttulo2"/>
      </w:pPr>
      <w:r>
        <w:lastRenderedPageBreak/>
        <w:t>Diagrama de procesos</w:t>
      </w:r>
    </w:p>
    <w:p w14:paraId="30E29D9C" w14:textId="09CBFE28" w:rsidR="004A0B35" w:rsidRDefault="0038412A" w:rsidP="00E30BA5">
      <w:r w:rsidRPr="0038412A">
        <w:rPr>
          <w:b w:val="0"/>
          <w:noProof/>
        </w:rPr>
        <w:drawing>
          <wp:inline distT="0" distB="0" distL="0" distR="0" wp14:anchorId="71E1E905" wp14:editId="60ED7067">
            <wp:extent cx="6210300" cy="68294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669" cy="68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3C3F" w14:textId="77777777" w:rsidR="00E30BA5" w:rsidRPr="007F624A" w:rsidRDefault="00E30BA5" w:rsidP="00E30BA5">
      <w:pPr>
        <w:pStyle w:val="Ttulo2"/>
      </w:pPr>
      <w:r>
        <w:t xml:space="preserve">Incremento - Implementación de Historias de Usuario </w:t>
      </w:r>
    </w:p>
    <w:p w14:paraId="59CC0A5C" w14:textId="77777777" w:rsidR="00E30BA5" w:rsidRDefault="00E30BA5" w:rsidP="00E30BA5">
      <w:pPr>
        <w:pStyle w:val="Contenido"/>
      </w:pPr>
      <w:r>
        <w:t>Capturas de pantalla del software con las funcionalidades desarrolladas</w:t>
      </w:r>
    </w:p>
    <w:p w14:paraId="03B66496" w14:textId="77777777" w:rsidR="00E30BA5" w:rsidRDefault="00E30BA5" w:rsidP="00E30BA5">
      <w:pPr>
        <w:pStyle w:val="Contenido"/>
      </w:pPr>
    </w:p>
    <w:p w14:paraId="073D76F5" w14:textId="77777777" w:rsidR="00E30BA5" w:rsidRDefault="00E30BA5" w:rsidP="00E30BA5">
      <w:pPr>
        <w:pStyle w:val="Ttulo2"/>
      </w:pPr>
      <w:r>
        <w:lastRenderedPageBreak/>
        <w:t>Sprint Review</w:t>
      </w:r>
    </w:p>
    <w:p w14:paraId="5C094BC6" w14:textId="77777777" w:rsidR="00E30BA5" w:rsidRDefault="00E30BA5" w:rsidP="00E30BA5">
      <w:pPr>
        <w:pStyle w:val="Ttulo3"/>
      </w:pPr>
      <w:r>
        <w:t>Debilidades</w:t>
      </w:r>
    </w:p>
    <w:p w14:paraId="6BACE2AA" w14:textId="77777777" w:rsidR="00E30BA5" w:rsidRDefault="00E30BA5" w:rsidP="00E30BA5">
      <w:pPr>
        <w:pStyle w:val="Contenido"/>
      </w:pPr>
      <w:r>
        <w:t>Describa las debilidades que se identificaron en el equipo durante este sprint</w:t>
      </w:r>
    </w:p>
    <w:p w14:paraId="628077A3" w14:textId="77777777" w:rsidR="00E30BA5" w:rsidRDefault="00E30BA5" w:rsidP="00E30BA5"/>
    <w:p w14:paraId="757A86FF" w14:textId="77777777" w:rsidR="00E30BA5" w:rsidRDefault="00E30BA5" w:rsidP="00E30BA5">
      <w:pPr>
        <w:pStyle w:val="Ttulo3"/>
      </w:pPr>
      <w:r>
        <w:t>Fortalezas</w:t>
      </w:r>
    </w:p>
    <w:p w14:paraId="7899DC38" w14:textId="77777777" w:rsidR="00E30BA5" w:rsidRDefault="00E30BA5" w:rsidP="00E30BA5">
      <w:pPr>
        <w:pStyle w:val="Contenido"/>
      </w:pPr>
      <w:r>
        <w:t>Describa las fortalezas que se identificaron en el equipo durante este sprint</w:t>
      </w:r>
    </w:p>
    <w:p w14:paraId="41A24CA6" w14:textId="77777777" w:rsidR="00E30BA5" w:rsidRDefault="00E30BA5" w:rsidP="00E30BA5"/>
    <w:p w14:paraId="0A636356" w14:textId="77777777" w:rsidR="00E30BA5" w:rsidRDefault="00E30BA5" w:rsidP="00E30BA5">
      <w:pPr>
        <w:pStyle w:val="Ttulo3"/>
      </w:pPr>
      <w:r>
        <w:t>Oportunidades de mejora</w:t>
      </w:r>
    </w:p>
    <w:p w14:paraId="21E6845B" w14:textId="77777777" w:rsidR="00E30BA5" w:rsidRDefault="00E30BA5" w:rsidP="00E30BA5">
      <w:pPr>
        <w:pStyle w:val="Contenido"/>
      </w:pPr>
      <w:r>
        <w:t xml:space="preserve">Describa las oportunidades de mejora que se identificaron en el equipo durante este </w:t>
      </w:r>
    </w:p>
    <w:p w14:paraId="23704DAF" w14:textId="77777777" w:rsidR="00E30BA5" w:rsidRDefault="00E30BA5" w:rsidP="00E30BA5">
      <w:pPr>
        <w:pStyle w:val="Contenido"/>
      </w:pPr>
      <w:r>
        <w:t>sprint</w:t>
      </w:r>
    </w:p>
    <w:p w14:paraId="2660F603" w14:textId="77777777" w:rsidR="00E30BA5" w:rsidRDefault="00E30BA5" w:rsidP="00E30BA5">
      <w:pPr>
        <w:sectPr w:rsidR="00E30BA5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70CA96D8" w14:textId="77777777" w:rsidR="00E30BA5" w:rsidRDefault="00E30BA5" w:rsidP="00782BB7">
      <w:pPr>
        <w:pStyle w:val="Ttulo2"/>
      </w:pPr>
      <w:r>
        <w:lastRenderedPageBreak/>
        <w:t>Product Backlog Actualizado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E30BA5" w14:paraId="14AC52CD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2709E0CB" w14:textId="77777777" w:rsidR="00E30BA5" w:rsidRDefault="00E30BA5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41019D32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75F84BA5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517AF9E4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75D190E4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03B07EB5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24F98D3E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30BA5" w14:paraId="2A62626C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1F13CB1" w14:textId="77777777" w:rsidR="00E30BA5" w:rsidRDefault="00E30BA5" w:rsidP="00246BDA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0EB23150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651A89D3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la Noticia</w:t>
            </w:r>
          </w:p>
        </w:tc>
        <w:tc>
          <w:tcPr>
            <w:tcW w:w="4394" w:type="dxa"/>
          </w:tcPr>
          <w:p w14:paraId="46265398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Confirmar</w:t>
            </w:r>
            <w:r>
              <w:t xml:space="preserve"> </w:t>
            </w:r>
            <w:r w:rsidRPr="006823F2">
              <w:t>su</w:t>
            </w:r>
            <w:r>
              <w:t xml:space="preserve"> </w:t>
            </w:r>
            <w:r w:rsidRPr="006823F2">
              <w:t>contenido</w:t>
            </w:r>
          </w:p>
        </w:tc>
        <w:tc>
          <w:tcPr>
            <w:tcW w:w="1559" w:type="dxa"/>
          </w:tcPr>
          <w:p w14:paraId="4761D64B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0F66E08D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78C14AE0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E30BA5" w14:paraId="0CF41EA6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B668435" w14:textId="77777777" w:rsidR="00E30BA5" w:rsidRDefault="00E30BA5" w:rsidP="00246BDA">
            <w:pPr>
              <w:pStyle w:val="Contenido"/>
            </w:pPr>
          </w:p>
        </w:tc>
        <w:tc>
          <w:tcPr>
            <w:tcW w:w="2513" w:type="dxa"/>
          </w:tcPr>
          <w:p w14:paraId="46EA96DB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30AA32D7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0C6D2F6F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3C17A2F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40793424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04D22578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0BA5" w14:paraId="13FF1197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C4886AC" w14:textId="77777777" w:rsidR="00E30BA5" w:rsidRDefault="00E30BA5" w:rsidP="00246BDA">
            <w:pPr>
              <w:pStyle w:val="Contenido"/>
            </w:pPr>
          </w:p>
        </w:tc>
        <w:tc>
          <w:tcPr>
            <w:tcW w:w="2513" w:type="dxa"/>
          </w:tcPr>
          <w:p w14:paraId="55632915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82BF819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29D9BF62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218FE673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28888712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18B28759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52806F" w14:textId="77777777" w:rsidR="00E30BA5" w:rsidRDefault="00E30BA5" w:rsidP="00E30BA5">
      <w:pPr>
        <w:pStyle w:val="Contenido"/>
        <w:sectPr w:rsidR="00E30BA5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39977AFD" w14:textId="205B95D5" w:rsidR="007F624A" w:rsidRDefault="007F624A" w:rsidP="007F624A">
      <w:pPr>
        <w:pStyle w:val="Ttulo1"/>
      </w:pPr>
      <w:r>
        <w:lastRenderedPageBreak/>
        <w:t>Sprint 4</w:t>
      </w:r>
    </w:p>
    <w:p w14:paraId="6715ED1A" w14:textId="77777777" w:rsidR="00E30BA5" w:rsidRDefault="00E30BA5" w:rsidP="00E30BA5">
      <w:pPr>
        <w:pStyle w:val="Ttulo2"/>
      </w:pPr>
      <w:r>
        <w:t>Sprint Backlog</w:t>
      </w:r>
    </w:p>
    <w:p w14:paraId="4F35E2EC" w14:textId="77777777" w:rsidR="00E30BA5" w:rsidRPr="007F624A" w:rsidRDefault="00E30BA5" w:rsidP="00E30BA5">
      <w:pPr>
        <w:pStyle w:val="Contenido"/>
      </w:pPr>
      <w:r>
        <w:t>En la siguiente tabla se deben relacionar únicamente las HU de este sprint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E30BA5" w14:paraId="3C9A29E8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614F67D3" w14:textId="77777777" w:rsidR="00E30BA5" w:rsidRDefault="00E30BA5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3E4EFFAA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77B2F9D1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2826B7B2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7061E960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7742ED2D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5D91C75D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30BA5" w14:paraId="6BD520CC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1466B13" w14:textId="24CF549C" w:rsidR="00E30BA5" w:rsidRDefault="00603AA4" w:rsidP="00246BDA">
            <w:pPr>
              <w:pStyle w:val="Contenido"/>
            </w:pPr>
            <w:r>
              <w:t>7</w:t>
            </w:r>
          </w:p>
        </w:tc>
        <w:tc>
          <w:tcPr>
            <w:tcW w:w="2513" w:type="dxa"/>
          </w:tcPr>
          <w:p w14:paraId="05865773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0DD59C51" w14:textId="14896B68" w:rsidR="00E30BA5" w:rsidRDefault="00603AA4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3AA4">
              <w:t>Sincronizar el stock entre la tienda física y la web.</w:t>
            </w:r>
          </w:p>
        </w:tc>
        <w:tc>
          <w:tcPr>
            <w:tcW w:w="4394" w:type="dxa"/>
          </w:tcPr>
          <w:p w14:paraId="56DA7D9D" w14:textId="47008C31" w:rsidR="00E30BA5" w:rsidRDefault="00603AA4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3AA4">
              <w:t>Garantizar que no existan errores de disponibilidad en los canales de venta.</w:t>
            </w:r>
          </w:p>
        </w:tc>
        <w:tc>
          <w:tcPr>
            <w:tcW w:w="1559" w:type="dxa"/>
          </w:tcPr>
          <w:p w14:paraId="1711D4B9" w14:textId="52948BB8" w:rsidR="00E30BA5" w:rsidRDefault="00603AA4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221A7D59" w14:textId="31C7AB99" w:rsidR="00E30BA5" w:rsidRDefault="00603AA4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08" w:type="dxa"/>
          </w:tcPr>
          <w:p w14:paraId="6D478563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E30BA5" w14:paraId="65737BA7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A58196F" w14:textId="40EDAFAD" w:rsidR="00E30BA5" w:rsidRDefault="00603AA4" w:rsidP="00246BDA">
            <w:pPr>
              <w:pStyle w:val="Contenido"/>
            </w:pPr>
            <w:r>
              <w:t>8</w:t>
            </w:r>
          </w:p>
        </w:tc>
        <w:tc>
          <w:tcPr>
            <w:tcW w:w="2513" w:type="dxa"/>
          </w:tcPr>
          <w:p w14:paraId="50D4A3BF" w14:textId="0A1BE4AF" w:rsidR="00E30BA5" w:rsidRDefault="00603AA4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35" w:type="dxa"/>
          </w:tcPr>
          <w:p w14:paraId="089AA9DC" w14:textId="0DE6B92E" w:rsidR="00E30BA5" w:rsidRDefault="00603AA4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3AA4">
              <w:t>Generar y descargar facturas digitales.</w:t>
            </w:r>
          </w:p>
        </w:tc>
        <w:tc>
          <w:tcPr>
            <w:tcW w:w="4394" w:type="dxa"/>
          </w:tcPr>
          <w:p w14:paraId="30731DBC" w14:textId="08917C46" w:rsidR="00E30BA5" w:rsidRDefault="00603AA4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3AA4">
              <w:t>Obtener un comprobante formal y detallado de mi gasto para fines legales.</w:t>
            </w:r>
          </w:p>
        </w:tc>
        <w:tc>
          <w:tcPr>
            <w:tcW w:w="1559" w:type="dxa"/>
          </w:tcPr>
          <w:p w14:paraId="4B4893B5" w14:textId="1E063FDA" w:rsidR="00E30BA5" w:rsidRDefault="00603AA4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418" w:type="dxa"/>
          </w:tcPr>
          <w:p w14:paraId="3A575B80" w14:textId="70CC4318" w:rsidR="00E30BA5" w:rsidRDefault="00603AA4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08" w:type="dxa"/>
          </w:tcPr>
          <w:p w14:paraId="445E01AF" w14:textId="3FB1680C" w:rsidR="00E30BA5" w:rsidRDefault="00603AA4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E30BA5" w14:paraId="53C68CC3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A5B90C9" w14:textId="77777777" w:rsidR="00E30BA5" w:rsidRDefault="00E30BA5" w:rsidP="00246BDA">
            <w:pPr>
              <w:pStyle w:val="Contenido"/>
            </w:pPr>
          </w:p>
        </w:tc>
        <w:tc>
          <w:tcPr>
            <w:tcW w:w="2513" w:type="dxa"/>
          </w:tcPr>
          <w:p w14:paraId="45CE1DB3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0F563C17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7A4BEC95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4DC0131A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5CA9B9C4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76486E90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312F7D3" w14:textId="77777777" w:rsidR="00E30BA5" w:rsidRDefault="00E30BA5" w:rsidP="00E30BA5">
      <w:pPr>
        <w:sectPr w:rsidR="00E30BA5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09BA0B1C" w14:textId="77777777" w:rsidR="00E30BA5" w:rsidRDefault="00E30BA5" w:rsidP="00E30BA5">
      <w:pPr>
        <w:pStyle w:val="Ttulo2"/>
      </w:pPr>
      <w:r>
        <w:lastRenderedPageBreak/>
        <w:t>Historias de Usuario</w:t>
      </w:r>
    </w:p>
    <w:p w14:paraId="4148E028" w14:textId="0E4E8F34" w:rsidR="00E30BA5" w:rsidRDefault="00E30BA5" w:rsidP="00E30BA5">
      <w:pPr>
        <w:pStyle w:val="Contenido"/>
      </w:pPr>
      <w:r>
        <w:t>La siguiente tabla debe construirse para cada historia de usuario</w:t>
      </w:r>
    </w:p>
    <w:p w14:paraId="76D87E67" w14:textId="6A761E51" w:rsidR="00C546B1" w:rsidRDefault="00C546B1" w:rsidP="00E30BA5">
      <w:pPr>
        <w:pStyle w:val="Contenido"/>
      </w:pPr>
    </w:p>
    <w:p w14:paraId="5075EEA7" w14:textId="78636ABF" w:rsidR="00C546B1" w:rsidRPr="00C546B1" w:rsidRDefault="00C546B1" w:rsidP="00E30BA5">
      <w:pPr>
        <w:pStyle w:val="Contenido"/>
        <w:rPr>
          <w:b/>
          <w:bCs/>
        </w:rPr>
      </w:pPr>
      <w:r w:rsidRPr="00C546B1">
        <w:rPr>
          <w:b/>
          <w:bCs/>
        </w:rPr>
        <w:t>HU7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E30BA5" w:rsidRPr="007F624A" w14:paraId="54271FF2" w14:textId="77777777" w:rsidTr="00246BD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C24BB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9EC0E" w14:textId="2EAC0CDB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</w:t>
            </w:r>
            <w:r w:rsidR="00603AA4"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7</w:t>
            </w: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1B1EC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38699" w14:textId="08B7E8D6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603AA4"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MEDIA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F6996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25658" w14:textId="769DF3DD" w:rsidR="00E30BA5" w:rsidRPr="00C546B1" w:rsidRDefault="00603AA4" w:rsidP="00246BD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PARA SER INICIADA</w:t>
            </w:r>
            <w:r w:rsidR="00E30BA5"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E30BA5" w:rsidRPr="007F624A" w14:paraId="3411AED9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166AB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CB391" w14:textId="61828B64" w:rsidR="00E30BA5" w:rsidRPr="00C546B1" w:rsidRDefault="00E30BA5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C546B1" w:rsidRPr="00C546B1">
              <w:rPr>
                <w:sz w:val="22"/>
                <w:lang w:val="es-CO" w:eastAsia="es-CO"/>
              </w:rPr>
              <w:t>Sincronización de Stock Físico y Virtual</w:t>
            </w:r>
          </w:p>
        </w:tc>
      </w:tr>
      <w:tr w:rsidR="00E30BA5" w:rsidRPr="007F624A" w14:paraId="75EAD34D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D8743" w14:textId="77777777" w:rsidR="00E30BA5" w:rsidRPr="00C546B1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E30BA5" w:rsidRPr="007F624A" w14:paraId="2EAB0BD0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9397E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F6ED0" w14:textId="1F2C3DB5" w:rsidR="00E30BA5" w:rsidRPr="00C546B1" w:rsidRDefault="00E30BA5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C546B1" w:rsidRPr="00C546B1">
              <w:rPr>
                <w:sz w:val="22"/>
                <w:lang w:val="es-CO" w:eastAsia="es-CO"/>
              </w:rPr>
              <w:t>Administrador</w:t>
            </w:r>
          </w:p>
        </w:tc>
      </w:tr>
      <w:tr w:rsidR="00E30BA5" w:rsidRPr="007F624A" w14:paraId="0CA70CF4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0F3EA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A518B" w14:textId="30F325C8" w:rsidR="00E30BA5" w:rsidRPr="00C546B1" w:rsidRDefault="00C546B1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Una base de datos centralizada y actualizada en tiempo real</w:t>
            </w:r>
          </w:p>
        </w:tc>
      </w:tr>
      <w:tr w:rsidR="00E30BA5" w:rsidRPr="007F624A" w14:paraId="3971CD6D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9CBE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21665" w14:textId="26328777" w:rsidR="00E30BA5" w:rsidRPr="00C546B1" w:rsidRDefault="00E30BA5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C546B1" w:rsidRPr="00C546B1">
              <w:rPr>
                <w:sz w:val="22"/>
                <w:lang w:val="es-CO" w:eastAsia="es-CO"/>
              </w:rPr>
              <w:t>Evitar la venta de productos que ya no están disponibles físicamente</w:t>
            </w:r>
          </w:p>
        </w:tc>
      </w:tr>
      <w:tr w:rsidR="00E30BA5" w:rsidRPr="007F624A" w14:paraId="582BBE7A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292EF" w14:textId="77777777" w:rsidR="00E30BA5" w:rsidRPr="00C546B1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E30BA5" w:rsidRPr="007F624A" w14:paraId="44579D7C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73E7D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51807" w14:textId="0582B4E9" w:rsidR="00E30BA5" w:rsidRPr="00C546B1" w:rsidRDefault="00E30BA5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C546B1" w:rsidRPr="00C546B1">
              <w:rPr>
                <w:sz w:val="22"/>
                <w:lang w:val="es-CO" w:eastAsia="es-CO"/>
              </w:rPr>
              <w:t>Que se realiza una venta en el punto físico de Libro/Xpress</w:t>
            </w:r>
          </w:p>
        </w:tc>
      </w:tr>
      <w:tr w:rsidR="00E30BA5" w:rsidRPr="007F624A" w14:paraId="1AD22129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68D3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F4B22" w14:textId="4954ECF7" w:rsidR="00E30BA5" w:rsidRPr="00C546B1" w:rsidRDefault="00E30BA5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C546B1" w:rsidRPr="00C546B1">
              <w:rPr>
                <w:sz w:val="22"/>
                <w:lang w:val="es-CO" w:eastAsia="es-CO"/>
              </w:rPr>
              <w:t>El sistema registra la salida del producto manualmente o por código de barras</w:t>
            </w:r>
          </w:p>
        </w:tc>
      </w:tr>
      <w:tr w:rsidR="00E30BA5" w:rsidRPr="007F624A" w14:paraId="284E6E2B" w14:textId="77777777" w:rsidTr="00246BD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ED227" w14:textId="77777777" w:rsidR="00E30BA5" w:rsidRPr="00C546B1" w:rsidRDefault="00E30BA5" w:rsidP="00246BD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0D4BF" w14:textId="4E65C7A9" w:rsidR="00E30BA5" w:rsidRPr="00C546B1" w:rsidRDefault="00E30BA5" w:rsidP="00C546B1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C546B1" w:rsidRPr="00C546B1">
              <w:rPr>
                <w:sz w:val="22"/>
                <w:lang w:val="es-CO" w:eastAsia="es-CO"/>
              </w:rPr>
              <w:t>El stock mostrado en la plataforma web debe disminuir automáticamente.</w:t>
            </w:r>
          </w:p>
        </w:tc>
      </w:tr>
      <w:tr w:rsidR="00E30BA5" w:rsidRPr="007F624A" w14:paraId="68E58D63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525BC" w14:textId="77777777" w:rsidR="00E30BA5" w:rsidRPr="00C546B1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E30BA5" w:rsidRPr="007F624A" w14:paraId="1CC1C7E2" w14:textId="77777777" w:rsidTr="00246BD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E04FA" w14:textId="77777777" w:rsidR="00E30BA5" w:rsidRPr="00C546B1" w:rsidRDefault="00E30BA5" w:rsidP="00246BDA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511DF381" w14:textId="1903154E" w:rsidR="00E30BA5" w:rsidRDefault="00E30BA5" w:rsidP="00E30BA5"/>
    <w:p w14:paraId="265504D0" w14:textId="3A1D7087" w:rsidR="00C546B1" w:rsidRDefault="00C546B1" w:rsidP="00E30BA5"/>
    <w:p w14:paraId="486B8CA4" w14:textId="027EA45D" w:rsidR="00C546B1" w:rsidRPr="00C546B1" w:rsidRDefault="00C546B1" w:rsidP="00C546B1">
      <w:pPr>
        <w:pStyle w:val="Contenido"/>
        <w:rPr>
          <w:b/>
          <w:bCs/>
        </w:rPr>
      </w:pPr>
      <w:r w:rsidRPr="00C546B1">
        <w:rPr>
          <w:b/>
          <w:bCs/>
        </w:rPr>
        <w:t>HU</w:t>
      </w:r>
      <w:r>
        <w:rPr>
          <w:b/>
          <w:bCs/>
        </w:rPr>
        <w:t>8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C546B1" w:rsidRPr="007F624A" w14:paraId="203D9E72" w14:textId="77777777" w:rsidTr="00FD7D02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F46DE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EA3F1" w14:textId="7F2DDD2F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HU0</w:t>
            </w:r>
            <w:r w:rsidR="001C7122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8</w:t>
            </w: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4209B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39BCC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MEDIA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CB183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29E3F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PARA SER INICIADA </w:t>
            </w:r>
          </w:p>
        </w:tc>
      </w:tr>
      <w:tr w:rsidR="00C546B1" w:rsidRPr="007F624A" w14:paraId="66048DD5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440CB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6B398" w14:textId="6472ED56" w:rsidR="00C546B1" w:rsidRPr="00C546B1" w:rsidRDefault="00C546B1" w:rsidP="00FD7D02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1C7122" w:rsidRPr="001C7122">
              <w:rPr>
                <w:sz w:val="22"/>
                <w:lang w:val="es-CO" w:eastAsia="es-CO"/>
              </w:rPr>
              <w:t>Exportación de Factura en Formato PDF</w:t>
            </w:r>
          </w:p>
        </w:tc>
      </w:tr>
      <w:tr w:rsidR="00C546B1" w:rsidRPr="007F624A" w14:paraId="497BCDEB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20662" w14:textId="77777777" w:rsidR="00C546B1" w:rsidRPr="00C546B1" w:rsidRDefault="00C546B1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C546B1" w:rsidRPr="007F624A" w14:paraId="487915A3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794ED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918CC" w14:textId="77777777" w:rsidR="00C546B1" w:rsidRPr="00C546B1" w:rsidRDefault="00C546B1" w:rsidP="00FD7D02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Administrador</w:t>
            </w:r>
          </w:p>
        </w:tc>
      </w:tr>
      <w:tr w:rsidR="00C546B1" w:rsidRPr="007F624A" w14:paraId="73F9F09D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FEBA6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02C8C" w14:textId="60C14773" w:rsidR="00C546B1" w:rsidRPr="00C546B1" w:rsidRDefault="001C7122" w:rsidP="00FD7D02">
            <w:pPr>
              <w:rPr>
                <w:sz w:val="22"/>
                <w:lang w:val="es-CO" w:eastAsia="es-CO"/>
              </w:rPr>
            </w:pPr>
            <w:r w:rsidRPr="001C7122">
              <w:rPr>
                <w:sz w:val="22"/>
                <w:lang w:val="es-CO" w:eastAsia="es-CO"/>
              </w:rPr>
              <w:t>Un motor de generación de documentos digitales</w:t>
            </w:r>
          </w:p>
        </w:tc>
      </w:tr>
      <w:tr w:rsidR="00C546B1" w:rsidRPr="007F624A" w14:paraId="17E9E73D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0BDAE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9A5CA" w14:textId="71BAD21A" w:rsidR="00C546B1" w:rsidRPr="00C546B1" w:rsidRDefault="00C546B1" w:rsidP="00FD7D02">
            <w:pPr>
              <w:rPr>
                <w:sz w:val="22"/>
                <w:lang w:val="es-CO" w:eastAsia="es-CO"/>
              </w:rPr>
            </w:pPr>
            <w:r w:rsidRPr="00C546B1">
              <w:rPr>
                <w:sz w:val="22"/>
                <w:lang w:val="es-CO" w:eastAsia="es-CO"/>
              </w:rPr>
              <w:t> </w:t>
            </w:r>
            <w:r w:rsidR="001C7122" w:rsidRPr="001C7122">
              <w:rPr>
                <w:sz w:val="22"/>
                <w:lang w:val="es-CO" w:eastAsia="es-CO"/>
              </w:rPr>
              <w:t>Proporcionar al cliente un respaldo legal de su compra</w:t>
            </w:r>
          </w:p>
        </w:tc>
      </w:tr>
      <w:tr w:rsidR="00C546B1" w:rsidRPr="007F624A" w14:paraId="01A81C70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8D320" w14:textId="77777777" w:rsidR="00C546B1" w:rsidRPr="00C546B1" w:rsidRDefault="00C546B1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C546B1" w:rsidRPr="007F624A" w14:paraId="3233EB74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7B5CD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64D65" w14:textId="71CE881C" w:rsidR="00C546B1" w:rsidRPr="00C546B1" w:rsidRDefault="001C7122" w:rsidP="00FD7D02">
            <w:pPr>
              <w:rPr>
                <w:sz w:val="22"/>
                <w:lang w:val="es-CO" w:eastAsia="es-CO"/>
              </w:rPr>
            </w:pPr>
            <w:r w:rsidRPr="001C7122">
              <w:rPr>
                <w:sz w:val="22"/>
                <w:lang w:val="es-CO" w:eastAsia="es-CO"/>
              </w:rPr>
              <w:t>Que una compra ha sido marcada como "Exitosa" y pagada</w:t>
            </w:r>
          </w:p>
        </w:tc>
      </w:tr>
      <w:tr w:rsidR="00C546B1" w:rsidRPr="007F624A" w14:paraId="2C8323FC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C957A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F1A5D" w14:textId="24AC1E44" w:rsidR="00C546B1" w:rsidRPr="00C546B1" w:rsidRDefault="001C7122" w:rsidP="00FD7D02">
            <w:pPr>
              <w:rPr>
                <w:sz w:val="22"/>
                <w:lang w:val="es-CO" w:eastAsia="es-CO"/>
              </w:rPr>
            </w:pPr>
            <w:r w:rsidRPr="001C7122">
              <w:rPr>
                <w:sz w:val="22"/>
                <w:lang w:val="es-CO" w:eastAsia="es-CO"/>
              </w:rPr>
              <w:t>El usuario hace clic en el botón "Descargar Factura"</w:t>
            </w:r>
          </w:p>
        </w:tc>
      </w:tr>
      <w:tr w:rsidR="00C546B1" w:rsidRPr="007F624A" w14:paraId="0FA58DB8" w14:textId="77777777" w:rsidTr="00FD7D0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85399" w14:textId="77777777" w:rsidR="00C546B1" w:rsidRPr="00C546B1" w:rsidRDefault="00C546B1" w:rsidP="00FD7D02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BFCFE" w14:textId="2802DAE9" w:rsidR="00C546B1" w:rsidRPr="00C546B1" w:rsidRDefault="001C7122" w:rsidP="00FD7D02">
            <w:pPr>
              <w:rPr>
                <w:sz w:val="22"/>
                <w:lang w:val="es-CO" w:eastAsia="es-CO"/>
              </w:rPr>
            </w:pPr>
            <w:r w:rsidRPr="001C7122">
              <w:rPr>
                <w:sz w:val="22"/>
                <w:lang w:val="es-CO" w:eastAsia="es-CO"/>
              </w:rPr>
              <w:t>El sistema debe generar un archivo PDF con el logo de Libro/Xpress, detalle de productos e impuestos.</w:t>
            </w:r>
          </w:p>
        </w:tc>
      </w:tr>
      <w:tr w:rsidR="00C546B1" w:rsidRPr="007F624A" w14:paraId="2838FE34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A7F78" w14:textId="77777777" w:rsidR="00C546B1" w:rsidRPr="00C546B1" w:rsidRDefault="00C546B1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C546B1" w:rsidRPr="007F624A" w14:paraId="2AF8689C" w14:textId="77777777" w:rsidTr="00FD7D02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CE20A" w14:textId="77777777" w:rsidR="00C546B1" w:rsidRPr="00C546B1" w:rsidRDefault="00C546B1" w:rsidP="00FD7D02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C546B1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1672AD35" w14:textId="77777777" w:rsidR="00C546B1" w:rsidRDefault="00C546B1" w:rsidP="00E30BA5"/>
    <w:p w14:paraId="5A52E42F" w14:textId="3908D3AA" w:rsidR="00C546B1" w:rsidRDefault="00C546B1" w:rsidP="00E30BA5"/>
    <w:p w14:paraId="22ACEC83" w14:textId="77777777" w:rsidR="00C546B1" w:rsidRDefault="00C546B1" w:rsidP="00E30BA5"/>
    <w:p w14:paraId="54E06FF6" w14:textId="77777777" w:rsidR="004A0B35" w:rsidRDefault="004A0B35" w:rsidP="004A0B35">
      <w:pPr>
        <w:pStyle w:val="Ttulo2"/>
      </w:pPr>
      <w:r>
        <w:lastRenderedPageBreak/>
        <w:t>Diagrama de clases</w:t>
      </w:r>
    </w:p>
    <w:p w14:paraId="19DF83BF" w14:textId="42586CB6" w:rsidR="00C36714" w:rsidRDefault="00B74B37" w:rsidP="004A0B35">
      <w:pPr>
        <w:pStyle w:val="Contenido"/>
      </w:pPr>
      <w:r w:rsidRPr="00B74B37">
        <w:rPr>
          <w:noProof/>
        </w:rPr>
        <w:drawing>
          <wp:inline distT="0" distB="0" distL="0" distR="0" wp14:anchorId="1F4CCD79" wp14:editId="60734CDC">
            <wp:extent cx="5439534" cy="3791479"/>
            <wp:effectExtent l="0" t="0" r="889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24E2" w14:textId="2ECE02D1" w:rsidR="004A0B35" w:rsidRDefault="004A0B35" w:rsidP="004A0B35">
      <w:pPr>
        <w:pStyle w:val="Contenido"/>
      </w:pPr>
      <w:r>
        <w:t>Incluir el diagrama de clases que soporta las historias de usuario registradas</w:t>
      </w:r>
    </w:p>
    <w:p w14:paraId="0877B6E4" w14:textId="77777777" w:rsidR="004A0B35" w:rsidRDefault="004A0B35" w:rsidP="004A0B35"/>
    <w:p w14:paraId="73AFF28F" w14:textId="77777777" w:rsidR="004A0B35" w:rsidRPr="004A0B35" w:rsidRDefault="004A0B35" w:rsidP="004A0B35">
      <w:pPr>
        <w:pStyle w:val="Ttulo2"/>
      </w:pPr>
      <w:r>
        <w:lastRenderedPageBreak/>
        <w:t>Diagrama de procesos</w:t>
      </w:r>
    </w:p>
    <w:p w14:paraId="5D8510C0" w14:textId="6619B0F8" w:rsidR="004A0B35" w:rsidRDefault="00885B0A" w:rsidP="00E30BA5">
      <w:r w:rsidRPr="00885B0A">
        <w:rPr>
          <w:b w:val="0"/>
          <w:noProof/>
        </w:rPr>
        <w:drawing>
          <wp:inline distT="0" distB="0" distL="0" distR="0" wp14:anchorId="02A711E8" wp14:editId="4B37A263">
            <wp:extent cx="5200650" cy="5724042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9670" cy="57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83DE" w14:textId="77777777" w:rsidR="00E30BA5" w:rsidRPr="007F624A" w:rsidRDefault="00E30BA5" w:rsidP="00E30BA5">
      <w:pPr>
        <w:pStyle w:val="Ttulo2"/>
      </w:pPr>
      <w:r>
        <w:t xml:space="preserve">Incremento - Implementación de Historias de Usuario </w:t>
      </w:r>
    </w:p>
    <w:p w14:paraId="58B6939E" w14:textId="77777777" w:rsidR="00E30BA5" w:rsidRDefault="00E30BA5" w:rsidP="00E30BA5">
      <w:pPr>
        <w:pStyle w:val="Contenido"/>
      </w:pPr>
      <w:r>
        <w:t>Capturas de pantalla del software con las funcionalidades desarrolladas</w:t>
      </w:r>
    </w:p>
    <w:p w14:paraId="6F4A0889" w14:textId="77777777" w:rsidR="00E30BA5" w:rsidRDefault="00E30BA5" w:rsidP="00E30BA5">
      <w:pPr>
        <w:pStyle w:val="Contenido"/>
      </w:pPr>
    </w:p>
    <w:p w14:paraId="06365E71" w14:textId="77777777" w:rsidR="00E30BA5" w:rsidRDefault="00E30BA5" w:rsidP="00E30BA5">
      <w:pPr>
        <w:pStyle w:val="Ttulo2"/>
      </w:pPr>
      <w:r>
        <w:t>Sprint Review</w:t>
      </w:r>
    </w:p>
    <w:p w14:paraId="6ED1D377" w14:textId="77777777" w:rsidR="00E30BA5" w:rsidRDefault="00E30BA5" w:rsidP="00E30BA5">
      <w:pPr>
        <w:pStyle w:val="Ttulo3"/>
      </w:pPr>
      <w:r>
        <w:t>Debilidades</w:t>
      </w:r>
    </w:p>
    <w:p w14:paraId="02AA61D6" w14:textId="77777777" w:rsidR="00E30BA5" w:rsidRDefault="00E30BA5" w:rsidP="00E30BA5">
      <w:pPr>
        <w:pStyle w:val="Contenido"/>
      </w:pPr>
      <w:r>
        <w:t>Describa las debilidades que se identificaron en el equipo durante este sprint</w:t>
      </w:r>
    </w:p>
    <w:p w14:paraId="5D780DE8" w14:textId="77777777" w:rsidR="00E30BA5" w:rsidRDefault="00E30BA5" w:rsidP="00E30BA5"/>
    <w:p w14:paraId="61BA5BD7" w14:textId="77777777" w:rsidR="00E30BA5" w:rsidRDefault="00E30BA5" w:rsidP="00E30BA5">
      <w:pPr>
        <w:pStyle w:val="Ttulo3"/>
      </w:pPr>
      <w:r>
        <w:t>Fortalezas</w:t>
      </w:r>
    </w:p>
    <w:p w14:paraId="456240CA" w14:textId="77777777" w:rsidR="00E30BA5" w:rsidRDefault="00E30BA5" w:rsidP="00E30BA5">
      <w:pPr>
        <w:pStyle w:val="Contenido"/>
      </w:pPr>
      <w:r>
        <w:t>Describa las fortalezas que se identificaron en el equipo durante este sprint</w:t>
      </w:r>
    </w:p>
    <w:p w14:paraId="655C5E9F" w14:textId="77777777" w:rsidR="00E30BA5" w:rsidRDefault="00E30BA5" w:rsidP="00E30BA5"/>
    <w:p w14:paraId="23A6E06A" w14:textId="77777777" w:rsidR="00E30BA5" w:rsidRDefault="00E30BA5" w:rsidP="00E30BA5">
      <w:pPr>
        <w:pStyle w:val="Ttulo3"/>
      </w:pPr>
      <w:r>
        <w:lastRenderedPageBreak/>
        <w:t>Oportunidades de mejora</w:t>
      </w:r>
    </w:p>
    <w:p w14:paraId="53FC1680" w14:textId="77777777" w:rsidR="00E30BA5" w:rsidRDefault="00E30BA5" w:rsidP="00E30BA5">
      <w:pPr>
        <w:pStyle w:val="Contenido"/>
      </w:pPr>
      <w:r>
        <w:t xml:space="preserve">Describa las oportunidades de mejora que se identificaron en el equipo durante este </w:t>
      </w:r>
    </w:p>
    <w:p w14:paraId="08F81E18" w14:textId="77777777" w:rsidR="00E30BA5" w:rsidRDefault="00E30BA5" w:rsidP="00E30BA5">
      <w:pPr>
        <w:pStyle w:val="Contenido"/>
      </w:pPr>
      <w:r>
        <w:t>sprint</w:t>
      </w:r>
    </w:p>
    <w:p w14:paraId="31A74048" w14:textId="77777777" w:rsidR="00E30BA5" w:rsidRDefault="00E30BA5" w:rsidP="00E30BA5">
      <w:pPr>
        <w:sectPr w:rsidR="00E30BA5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7859E185" w14:textId="77777777" w:rsidR="00E30BA5" w:rsidRDefault="00E30BA5" w:rsidP="00782BB7">
      <w:pPr>
        <w:pStyle w:val="Ttulo2"/>
      </w:pPr>
      <w:r>
        <w:lastRenderedPageBreak/>
        <w:t>Product Backlog Actualizado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606"/>
        <w:gridCol w:w="2513"/>
        <w:gridCol w:w="2835"/>
        <w:gridCol w:w="4394"/>
        <w:gridCol w:w="1559"/>
        <w:gridCol w:w="1418"/>
        <w:gridCol w:w="2108"/>
      </w:tblGrid>
      <w:tr w:rsidR="00E30BA5" w14:paraId="72B4709E" w14:textId="77777777" w:rsidTr="00246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</w:tcPr>
          <w:p w14:paraId="2B2DA394" w14:textId="77777777" w:rsidR="00E30BA5" w:rsidRDefault="00E30BA5" w:rsidP="00246BDA">
            <w:pPr>
              <w:pStyle w:val="Contenido"/>
            </w:pPr>
            <w:r>
              <w:t>Id</w:t>
            </w:r>
          </w:p>
        </w:tc>
        <w:tc>
          <w:tcPr>
            <w:tcW w:w="2513" w:type="dxa"/>
          </w:tcPr>
          <w:p w14:paraId="10E92CC6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35" w:type="dxa"/>
          </w:tcPr>
          <w:p w14:paraId="5C6770C2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94" w:type="dxa"/>
          </w:tcPr>
          <w:p w14:paraId="075DB199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9" w:type="dxa"/>
          </w:tcPr>
          <w:p w14:paraId="3072FC5F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18" w:type="dxa"/>
          </w:tcPr>
          <w:p w14:paraId="46488E6B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108" w:type="dxa"/>
          </w:tcPr>
          <w:p w14:paraId="688C8AC4" w14:textId="77777777" w:rsidR="00E30BA5" w:rsidRDefault="00E30BA5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30BA5" w14:paraId="18C85494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F51616D" w14:textId="77777777" w:rsidR="00E30BA5" w:rsidRDefault="00E30BA5" w:rsidP="00246BDA">
            <w:pPr>
              <w:pStyle w:val="Contenido"/>
            </w:pPr>
            <w:r>
              <w:t>5</w:t>
            </w:r>
          </w:p>
        </w:tc>
        <w:tc>
          <w:tcPr>
            <w:tcW w:w="2513" w:type="dxa"/>
          </w:tcPr>
          <w:p w14:paraId="4013482C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35" w:type="dxa"/>
          </w:tcPr>
          <w:p w14:paraId="3EC494F4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la Noticia</w:t>
            </w:r>
          </w:p>
        </w:tc>
        <w:tc>
          <w:tcPr>
            <w:tcW w:w="4394" w:type="dxa"/>
          </w:tcPr>
          <w:p w14:paraId="16932DBC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Confirmar</w:t>
            </w:r>
            <w:r>
              <w:t xml:space="preserve"> </w:t>
            </w:r>
            <w:r w:rsidRPr="006823F2">
              <w:t>su</w:t>
            </w:r>
            <w:r>
              <w:t xml:space="preserve"> </w:t>
            </w:r>
            <w:r w:rsidRPr="006823F2">
              <w:t>contenido</w:t>
            </w:r>
          </w:p>
        </w:tc>
        <w:tc>
          <w:tcPr>
            <w:tcW w:w="1559" w:type="dxa"/>
          </w:tcPr>
          <w:p w14:paraId="274E37A7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418" w:type="dxa"/>
          </w:tcPr>
          <w:p w14:paraId="7EB9B78A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08" w:type="dxa"/>
          </w:tcPr>
          <w:p w14:paraId="35C319FA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E30BA5" w14:paraId="126A83FA" w14:textId="77777777" w:rsidTr="00246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5861738D" w14:textId="77777777" w:rsidR="00E30BA5" w:rsidRDefault="00E30BA5" w:rsidP="00246BDA">
            <w:pPr>
              <w:pStyle w:val="Contenido"/>
            </w:pPr>
          </w:p>
        </w:tc>
        <w:tc>
          <w:tcPr>
            <w:tcW w:w="2513" w:type="dxa"/>
          </w:tcPr>
          <w:p w14:paraId="2D9AD47F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27D6D1AC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77367C89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005497CC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485022AF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454F688B" w14:textId="77777777" w:rsidR="00E30BA5" w:rsidRDefault="00E30BA5" w:rsidP="00246BDA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0BA5" w14:paraId="36C91FDE" w14:textId="77777777" w:rsidTr="00246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B55BB61" w14:textId="77777777" w:rsidR="00E30BA5" w:rsidRDefault="00E30BA5" w:rsidP="00246BDA">
            <w:pPr>
              <w:pStyle w:val="Contenido"/>
            </w:pPr>
          </w:p>
        </w:tc>
        <w:tc>
          <w:tcPr>
            <w:tcW w:w="2513" w:type="dxa"/>
          </w:tcPr>
          <w:p w14:paraId="43023C80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47D7C02F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94" w:type="dxa"/>
          </w:tcPr>
          <w:p w14:paraId="3AF4A211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5FA3B98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7BCD12C0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8" w:type="dxa"/>
          </w:tcPr>
          <w:p w14:paraId="05555C78" w14:textId="77777777" w:rsidR="00E30BA5" w:rsidRDefault="00E30BA5" w:rsidP="00246BDA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D84AEF" w14:textId="77777777" w:rsidR="00E30BA5" w:rsidRDefault="00E30BA5" w:rsidP="00E30BA5">
      <w:pPr>
        <w:pStyle w:val="Contenido"/>
        <w:sectPr w:rsidR="00E30BA5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2C3380" w14:textId="5F1FCBC8" w:rsidR="00CD528B" w:rsidRDefault="00CD528B" w:rsidP="00D077E9">
      <w:pPr>
        <w:pStyle w:val="Ttulo1"/>
        <w:rPr>
          <w:noProof/>
        </w:rPr>
      </w:pPr>
      <w:r>
        <w:lastRenderedPageBreak/>
        <w:t>Referencias</w:t>
      </w:r>
    </w:p>
    <w:sectPr w:rsidR="00CD528B" w:rsidSect="00AB02A7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03D50" w14:textId="77777777" w:rsidR="00C62ED0" w:rsidRDefault="00C62ED0">
      <w:r>
        <w:separator/>
      </w:r>
    </w:p>
    <w:p w14:paraId="478D06A5" w14:textId="77777777" w:rsidR="00C62ED0" w:rsidRDefault="00C62ED0"/>
  </w:endnote>
  <w:endnote w:type="continuationSeparator" w:id="0">
    <w:p w14:paraId="51913E67" w14:textId="77777777" w:rsidR="00C62ED0" w:rsidRDefault="00C62ED0">
      <w:r>
        <w:continuationSeparator/>
      </w:r>
    </w:p>
    <w:p w14:paraId="4C13E55C" w14:textId="77777777" w:rsidR="00C62ED0" w:rsidRDefault="00C62E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40A612AB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E67B" w14:textId="77777777" w:rsidR="00C62ED0" w:rsidRDefault="00C62ED0">
      <w:r>
        <w:separator/>
      </w:r>
    </w:p>
    <w:p w14:paraId="34FAC2E4" w14:textId="77777777" w:rsidR="00C62ED0" w:rsidRDefault="00C62ED0"/>
  </w:footnote>
  <w:footnote w:type="continuationSeparator" w:id="0">
    <w:p w14:paraId="6F118ABA" w14:textId="77777777" w:rsidR="00C62ED0" w:rsidRDefault="00C62ED0">
      <w:r>
        <w:continuationSeparator/>
      </w:r>
    </w:p>
    <w:p w14:paraId="0F040719" w14:textId="77777777" w:rsidR="00C62ED0" w:rsidRDefault="00C62E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18B294E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278CF"/>
    <w:multiLevelType w:val="hybridMultilevel"/>
    <w:tmpl w:val="EC703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2482E"/>
    <w:rsid w:val="00031E06"/>
    <w:rsid w:val="00050324"/>
    <w:rsid w:val="000747A0"/>
    <w:rsid w:val="00097587"/>
    <w:rsid w:val="000A0150"/>
    <w:rsid w:val="000C2408"/>
    <w:rsid w:val="000E63C9"/>
    <w:rsid w:val="000F584C"/>
    <w:rsid w:val="00130E9D"/>
    <w:rsid w:val="00150A6D"/>
    <w:rsid w:val="00151C58"/>
    <w:rsid w:val="00185B35"/>
    <w:rsid w:val="001C7122"/>
    <w:rsid w:val="001C714F"/>
    <w:rsid w:val="001F2BC8"/>
    <w:rsid w:val="001F5F6B"/>
    <w:rsid w:val="00243EBC"/>
    <w:rsid w:val="00244FAF"/>
    <w:rsid w:val="00246A35"/>
    <w:rsid w:val="00252174"/>
    <w:rsid w:val="00284348"/>
    <w:rsid w:val="002C0498"/>
    <w:rsid w:val="002D5C68"/>
    <w:rsid w:val="002F51F5"/>
    <w:rsid w:val="00312137"/>
    <w:rsid w:val="00330359"/>
    <w:rsid w:val="0033185F"/>
    <w:rsid w:val="0033762F"/>
    <w:rsid w:val="00344263"/>
    <w:rsid w:val="00360494"/>
    <w:rsid w:val="00366C7E"/>
    <w:rsid w:val="0038412A"/>
    <w:rsid w:val="00384EA3"/>
    <w:rsid w:val="003959C8"/>
    <w:rsid w:val="003A39A1"/>
    <w:rsid w:val="003A7639"/>
    <w:rsid w:val="003C2191"/>
    <w:rsid w:val="003D3863"/>
    <w:rsid w:val="004110DE"/>
    <w:rsid w:val="0044085A"/>
    <w:rsid w:val="00472FC5"/>
    <w:rsid w:val="004A0B35"/>
    <w:rsid w:val="004B21A5"/>
    <w:rsid w:val="004E5FEE"/>
    <w:rsid w:val="005037F0"/>
    <w:rsid w:val="00512FD9"/>
    <w:rsid w:val="00516A86"/>
    <w:rsid w:val="005275F6"/>
    <w:rsid w:val="00572102"/>
    <w:rsid w:val="005E423C"/>
    <w:rsid w:val="005F1BB0"/>
    <w:rsid w:val="00603AA4"/>
    <w:rsid w:val="00635B71"/>
    <w:rsid w:val="00656C4D"/>
    <w:rsid w:val="006823F2"/>
    <w:rsid w:val="006E3E14"/>
    <w:rsid w:val="006E5716"/>
    <w:rsid w:val="006F4E23"/>
    <w:rsid w:val="007029B1"/>
    <w:rsid w:val="007302B3"/>
    <w:rsid w:val="00730733"/>
    <w:rsid w:val="007309A6"/>
    <w:rsid w:val="00730E3A"/>
    <w:rsid w:val="00736AAF"/>
    <w:rsid w:val="00765B2A"/>
    <w:rsid w:val="0077483A"/>
    <w:rsid w:val="00782BB7"/>
    <w:rsid w:val="00783A34"/>
    <w:rsid w:val="007C6B52"/>
    <w:rsid w:val="007D16C5"/>
    <w:rsid w:val="007F1AC9"/>
    <w:rsid w:val="007F624A"/>
    <w:rsid w:val="00830ED4"/>
    <w:rsid w:val="008438D7"/>
    <w:rsid w:val="00862FE4"/>
    <w:rsid w:val="0086389A"/>
    <w:rsid w:val="0087605E"/>
    <w:rsid w:val="00885B0A"/>
    <w:rsid w:val="008941AE"/>
    <w:rsid w:val="008B1FEE"/>
    <w:rsid w:val="008B328F"/>
    <w:rsid w:val="00903C32"/>
    <w:rsid w:val="00915463"/>
    <w:rsid w:val="00916B16"/>
    <w:rsid w:val="009173B9"/>
    <w:rsid w:val="009254C8"/>
    <w:rsid w:val="0093335D"/>
    <w:rsid w:val="0093613E"/>
    <w:rsid w:val="00943026"/>
    <w:rsid w:val="00966B81"/>
    <w:rsid w:val="00977F79"/>
    <w:rsid w:val="00984659"/>
    <w:rsid w:val="00985BEF"/>
    <w:rsid w:val="009C7720"/>
    <w:rsid w:val="00A23AFA"/>
    <w:rsid w:val="00A31B3E"/>
    <w:rsid w:val="00A46E9F"/>
    <w:rsid w:val="00A47F8D"/>
    <w:rsid w:val="00A532F3"/>
    <w:rsid w:val="00A8489E"/>
    <w:rsid w:val="00AB02A7"/>
    <w:rsid w:val="00AC29F3"/>
    <w:rsid w:val="00AD1BC9"/>
    <w:rsid w:val="00B231E5"/>
    <w:rsid w:val="00B74B37"/>
    <w:rsid w:val="00B97EC8"/>
    <w:rsid w:val="00BF0832"/>
    <w:rsid w:val="00C02B87"/>
    <w:rsid w:val="00C032E3"/>
    <w:rsid w:val="00C26D6A"/>
    <w:rsid w:val="00C36714"/>
    <w:rsid w:val="00C4086D"/>
    <w:rsid w:val="00C546B1"/>
    <w:rsid w:val="00C62ED0"/>
    <w:rsid w:val="00C725DB"/>
    <w:rsid w:val="00C93796"/>
    <w:rsid w:val="00CA1896"/>
    <w:rsid w:val="00CB5B28"/>
    <w:rsid w:val="00CD528B"/>
    <w:rsid w:val="00CF5371"/>
    <w:rsid w:val="00D0323A"/>
    <w:rsid w:val="00D0559F"/>
    <w:rsid w:val="00D064B5"/>
    <w:rsid w:val="00D077E9"/>
    <w:rsid w:val="00D203B7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E2562"/>
    <w:rsid w:val="00DF027C"/>
    <w:rsid w:val="00DF1684"/>
    <w:rsid w:val="00E00A32"/>
    <w:rsid w:val="00E214A8"/>
    <w:rsid w:val="00E22ACD"/>
    <w:rsid w:val="00E30BA5"/>
    <w:rsid w:val="00E620B0"/>
    <w:rsid w:val="00E80210"/>
    <w:rsid w:val="00E81B40"/>
    <w:rsid w:val="00E877EA"/>
    <w:rsid w:val="00EB33CB"/>
    <w:rsid w:val="00EF555B"/>
    <w:rsid w:val="00F027BB"/>
    <w:rsid w:val="00F11DCF"/>
    <w:rsid w:val="00F15EF9"/>
    <w:rsid w:val="00F162EA"/>
    <w:rsid w:val="00F52D27"/>
    <w:rsid w:val="00F622A9"/>
    <w:rsid w:val="00F757CE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3B7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7029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5"/>
    <w:rsid w:val="007029B1"/>
    <w:rPr>
      <w:rFonts w:asciiTheme="majorHAnsi" w:eastAsiaTheme="majorEastAsia" w:hAnsiTheme="majorHAnsi" w:cstheme="majorBidi"/>
      <w:b/>
      <w:color w:val="012639" w:themeColor="accent1" w:themeShade="7F"/>
    </w:rPr>
  </w:style>
  <w:style w:type="character" w:styleId="Textoennegrita">
    <w:name w:val="Strong"/>
    <w:basedOn w:val="Fuentedeprrafopredeter"/>
    <w:uiPriority w:val="22"/>
    <w:qFormat/>
    <w:rsid w:val="002D5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F547DF" w:rsidRDefault="00011C06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CEC514602C9C41ABB2694092C63DB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E558F-33B5-49CA-9196-5F1E0EA9000B}"/>
      </w:docPartPr>
      <w:docPartBody>
        <w:p w:rsidR="00F547DF" w:rsidRDefault="00011C06">
          <w:pPr>
            <w:pStyle w:val="CEC514602C9C41ABB2694092C63DBD58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BD9461F4A18B4E2F958D8FD57C3BF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B2235-EA6F-43EC-A68D-419E34F82A53}"/>
      </w:docPartPr>
      <w:docPartBody>
        <w:p w:rsidR="00F547DF" w:rsidRDefault="00011C06">
          <w:pPr>
            <w:pStyle w:val="BD9461F4A18B4E2F958D8FD57C3BFE0A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011C06"/>
    <w:rsid w:val="00046799"/>
    <w:rsid w:val="001E3DD2"/>
    <w:rsid w:val="00361E76"/>
    <w:rsid w:val="006A1884"/>
    <w:rsid w:val="00704F74"/>
    <w:rsid w:val="007D456D"/>
    <w:rsid w:val="009B0278"/>
    <w:rsid w:val="00AF5C3E"/>
    <w:rsid w:val="00B266D5"/>
    <w:rsid w:val="00C704D2"/>
    <w:rsid w:val="00E6607C"/>
    <w:rsid w:val="00F5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  <w:style w:type="paragraph" w:customStyle="1" w:styleId="CEC514602C9C41ABB2694092C63DBD58">
    <w:name w:val="CEC514602C9C41ABB2694092C63DBD58"/>
  </w:style>
  <w:style w:type="paragraph" w:customStyle="1" w:styleId="BD9461F4A18B4E2F958D8FD57C3BFE0A">
    <w:name w:val="BD9461F4A18B4E2F958D8FD57C3BFE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 Robert Cerón, David Solís, Juan José Castro 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</Template>
  <TotalTime>614</TotalTime>
  <Pages>34</Pages>
  <Words>2596</Words>
  <Characters>14282</Characters>
  <Application>Microsoft Office Word</Application>
  <DocSecurity>0</DocSecurity>
  <Lines>119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PC CASA</cp:lastModifiedBy>
  <cp:revision>42</cp:revision>
  <cp:lastPrinted>2006-08-01T17:47:00Z</cp:lastPrinted>
  <dcterms:created xsi:type="dcterms:W3CDTF">2023-06-23T12:57:00Z</dcterms:created>
  <dcterms:modified xsi:type="dcterms:W3CDTF">2026-04-27T02:22:00Z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