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740808" w14:textId="77777777" w:rsidR="00D077E9" w:rsidRDefault="00AB02A7" w:rsidP="00D70D02">
      <w:pPr>
        <w:rPr>
          <w:noProof/>
        </w:rPr>
      </w:pP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338FFB1" wp14:editId="4CB6102D">
                <wp:simplePos x="0" y="0"/>
                <wp:positionH relativeFrom="column">
                  <wp:posOffset>-202474</wp:posOffset>
                </wp:positionH>
                <wp:positionV relativeFrom="page">
                  <wp:posOffset>938150</wp:posOffset>
                </wp:positionV>
                <wp:extent cx="3938905" cy="8657111"/>
                <wp:effectExtent l="0" t="0" r="4445" b="0"/>
                <wp:wrapNone/>
                <wp:docPr id="3" name="Rectángulo 3" descr="rectángulo blanco para texto en portad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905" cy="865711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sdtdh="http://schemas.microsoft.com/office/word/2020/wordml/sdtdatahash" xmlns:w16="http://schemas.microsoft.com/office/word/2018/wordml" xmlns:w16cex="http://schemas.microsoft.com/office/word/2018/wordml/cex">
            <w:pict>
              <v:rect w14:anchorId="2D05ECE6" id="Rectángulo 3" o:spid="_x0000_s1026" alt="rectángulo blanco para texto en portada" style="position:absolute;margin-left:-15.95pt;margin-top:73.85pt;width:310.15pt;height:681.6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" fillcolor="white [3212]" stroked="f" strokeweight="2pt">
                <w10:wrap anchory="page"/>
              </v:rect>
            </w:pict>
          </mc:Fallback>
        </mc:AlternateContent>
      </w:r>
      <w:r w:rsidR="00D077E9">
        <w:rPr>
          <w:noProof/>
          <w:lang w:bidi="es-ES"/>
        </w:rPr>
        <w:drawing>
          <wp:anchor distT="0" distB="0" distL="114300" distR="114300" simplePos="0" relativeHeight="251658240" behindDoc="1" locked="0" layoutInCell="1" allowOverlap="1" wp14:anchorId="7F97773E" wp14:editId="70C6911D">
            <wp:simplePos x="0" y="0"/>
            <wp:positionH relativeFrom="column">
              <wp:posOffset>-746975</wp:posOffset>
            </wp:positionH>
            <wp:positionV relativeFrom="page">
              <wp:posOffset>-12700</wp:posOffset>
            </wp:positionV>
            <wp:extent cx="7760970" cy="6684010"/>
            <wp:effectExtent l="0" t="0" r="0" b="2540"/>
            <wp:wrapNone/>
            <wp:docPr id="1" name="Imagen 1" descr="vista de la calle con edificios, establecimientos y cantantes de cal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7-1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0970" cy="668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820"/>
      </w:tblGrid>
      <w:tr w:rsidR="00D077E9" w14:paraId="2C6B788C" w14:textId="77777777" w:rsidTr="00AB02A7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69651C01" w14:textId="77777777" w:rsidR="00D077E9" w:rsidRDefault="00D077E9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0CB9EEAA" wp14:editId="381D1D0D">
                      <wp:extent cx="3695700" cy="1733550"/>
                      <wp:effectExtent l="0" t="0" r="0" b="0"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695700" cy="17335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817DBD0" w14:textId="77777777" w:rsidR="00C725DB" w:rsidRDefault="00C725DB" w:rsidP="00C725DB">
                                  <w:pPr>
                                    <w:pStyle w:val="Ttulo"/>
                                    <w:rPr>
                                      <w:lang w:bidi="es-ES"/>
                                    </w:rPr>
                                  </w:pPr>
                                  <w:r>
                                    <w:rPr>
                                      <w:lang w:bidi="es-ES"/>
                                    </w:rPr>
                                    <w:t>LIBROS/XPRESS</w:t>
                                  </w:r>
                                </w:p>
                                <w:p w14:paraId="164157A1" w14:textId="1D6974D4" w:rsidR="00CD528B" w:rsidRPr="00D86945" w:rsidRDefault="00C725DB" w:rsidP="00C725DB">
                                  <w:pPr>
                                    <w:pStyle w:val="Ttulo"/>
                                    <w:spacing w:after="0"/>
                                  </w:pPr>
                                  <w:r>
                                    <w:rPr>
                                      <w:lang w:bidi="es-ES"/>
                                    </w:rPr>
                                    <w:t>Sprint 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0CB9EEA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6" type="#_x0000_t202" style="width:291pt;height:13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" filled="f" stroked="f" strokeweight=".5pt">
                      <v:textbox>
                        <w:txbxContent>
                          <w:p w14:paraId="0817DBD0" w14:textId="77777777" w:rsidR="00C725DB" w:rsidRDefault="00C725DB" w:rsidP="00C725DB">
                            <w:pPr>
                              <w:pStyle w:val="Ttulo"/>
                              <w:rPr>
                                <w:lang w:bidi="es-ES"/>
                              </w:rPr>
                            </w:pPr>
                            <w:r>
                              <w:rPr>
                                <w:lang w:bidi="es-ES"/>
                              </w:rPr>
                              <w:t>LIBROS/XPRESS</w:t>
                            </w:r>
                          </w:p>
                          <w:p w14:paraId="164157A1" w14:textId="1D6974D4" w:rsidR="00CD528B" w:rsidRPr="00D86945" w:rsidRDefault="00C725DB" w:rsidP="00C725DB">
                            <w:pPr>
                              <w:pStyle w:val="Ttulo"/>
                              <w:spacing w:after="0"/>
                            </w:pPr>
                            <w:r>
                              <w:rPr>
                                <w:lang w:bidi="es-ES"/>
                              </w:rPr>
                              <w:t>Sprint 0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66F0514A" w14:textId="77777777" w:rsidR="00D077E9" w:rsidRDefault="00D077E9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766E10D0" wp14:editId="7787EBBA">
                      <wp:extent cx="1390918" cy="0"/>
                      <wp:effectExtent l="0" t="19050" r="19050" b="19050"/>
                      <wp:docPr id="5" name="Conector recto 5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sdtdh="http://schemas.microsoft.com/office/word/2020/wordml/sdtdatahash" xmlns:w16="http://schemas.microsoft.com/office/word/2018/wordml" xmlns:w16cex="http://schemas.microsoft.com/office/word/2018/wordml/cex">
                  <w:pict>
                    <v:line w14:anchorId="3C7809CC" id="Conector recto 5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" strokecolor="#082a75 [3215]" strokeweight="3pt">
                      <w10:anchorlock/>
                    </v:line>
                  </w:pict>
                </mc:Fallback>
              </mc:AlternateContent>
            </w:r>
          </w:p>
        </w:tc>
      </w:tr>
      <w:tr w:rsidR="00D077E9" w14:paraId="3AD1CCFC" w14:textId="77777777" w:rsidTr="004E5FEE">
        <w:trPr>
          <w:trHeight w:val="7303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31FC6595" w14:textId="77777777" w:rsidR="00D077E9" w:rsidRDefault="00D077E9" w:rsidP="00AB02A7">
            <w:pPr>
              <w:rPr>
                <w:noProof/>
              </w:rPr>
            </w:pPr>
          </w:p>
        </w:tc>
      </w:tr>
      <w:tr w:rsidR="00D077E9" w14:paraId="11D6A2B3" w14:textId="77777777" w:rsidTr="00AB02A7">
        <w:trPr>
          <w:trHeight w:val="2438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rPr>
                <w:noProof/>
              </w:rPr>
              <w:id w:val="1080870105"/>
              <w:placeholder>
                <w:docPart w:val="A9B4550B676949FF846EEBBAF789DB52"/>
              </w:placeholder>
              <w15:appearance w15:val="hidden"/>
            </w:sdtPr>
            <w:sdtEndPr/>
            <w:sdtContent>
              <w:p w14:paraId="1DB1C0CE" w14:textId="075408E0" w:rsidR="00D077E9" w:rsidRDefault="000747A0" w:rsidP="00AB02A7">
                <w:pPr>
                  <w:rPr>
                    <w:noProof/>
                  </w:rPr>
                </w:pPr>
                <w:r>
                  <w:rPr>
                    <w:rStyle w:val="SubttuloCar"/>
                    <w:b w:val="0"/>
                    <w:noProof/>
                    <w:lang w:bidi="es-ES"/>
                  </w:rPr>
                  <w:fldChar w:fldCharType="begin"/>
                </w:r>
                <w:r>
                  <w:rPr>
                    <w:rStyle w:val="SubttuloCar"/>
                    <w:b w:val="0"/>
                    <w:noProof/>
                    <w:lang w:bidi="es-ES"/>
                  </w:rPr>
                  <w:instrText xml:space="preserve"> DATE  \@ "d MMMM"  \* MERGEFORMAT </w:instrText>
                </w:r>
                <w:r>
                  <w:rPr>
                    <w:rStyle w:val="SubttuloCar"/>
                    <w:b w:val="0"/>
                    <w:noProof/>
                    <w:lang w:bidi="es-ES"/>
                  </w:rPr>
                  <w:fldChar w:fldCharType="separate"/>
                </w:r>
                <w:r w:rsidR="00EB5534">
                  <w:rPr>
                    <w:rStyle w:val="SubttuloCar"/>
                    <w:b w:val="0"/>
                    <w:noProof/>
                    <w:lang w:bidi="es-ES"/>
                  </w:rPr>
                  <w:t>15 mayo</w:t>
                </w:r>
                <w:r>
                  <w:rPr>
                    <w:rStyle w:val="SubttuloCar"/>
                    <w:b w:val="0"/>
                    <w:noProof/>
                    <w:lang w:bidi="es-ES"/>
                  </w:rPr>
                  <w:fldChar w:fldCharType="end"/>
                </w:r>
              </w:p>
            </w:sdtContent>
          </w:sdt>
          <w:p w14:paraId="473E6FD5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  <w:r w:rsidRPr="00D86945">
              <w:rPr>
                <w:noProof/>
                <w:sz w:val="10"/>
                <w:szCs w:val="10"/>
                <w:lang w:bidi="es-ES"/>
              </w:rPr>
              <mc:AlternateContent>
                <mc:Choice Requires="wps">
                  <w:drawing>
                    <wp:inline distT="0" distB="0" distL="0" distR="0" wp14:anchorId="346B3BA0" wp14:editId="10DB491D">
                      <wp:extent cx="1493949" cy="0"/>
                      <wp:effectExtent l="0" t="19050" r="30480" b="19050"/>
                      <wp:docPr id="6" name="Conector recto 6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sdtdh="http://schemas.microsoft.com/office/word/2020/wordml/sdtdatahash" xmlns:w16="http://schemas.microsoft.com/office/word/2018/wordml" xmlns:w16cex="http://schemas.microsoft.com/office/word/2018/wordml/cex">
                  <w:pict>
                    <v:line w14:anchorId="2EAC2734" id="Conector recto 6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" strokecolor="#082a75 [3215]" strokeweight="3pt">
                      <w10:anchorlock/>
                    </v:line>
                  </w:pict>
                </mc:Fallback>
              </mc:AlternateContent>
            </w:r>
          </w:p>
          <w:p w14:paraId="415525C8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</w:p>
          <w:p w14:paraId="7A97369B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</w:p>
          <w:p w14:paraId="1616C70E" w14:textId="060C7903" w:rsidR="00D077E9" w:rsidRPr="00C725DB" w:rsidRDefault="0024400B" w:rsidP="00AB02A7">
            <w:pPr>
              <w:rPr>
                <w:noProof/>
                <w:sz w:val="36"/>
                <w:szCs w:val="28"/>
              </w:rPr>
            </w:pPr>
            <w:sdt>
              <w:sdtPr>
                <w:rPr>
                  <w:noProof/>
                </w:rPr>
                <w:id w:val="-1740469667"/>
                <w:placeholder>
                  <w:docPart w:val="CEC514602C9C41ABB2694092C63DBD58"/>
                </w:placeholder>
                <w15:appearance w15:val="hidden"/>
              </w:sdtPr>
              <w:sdtEndPr>
                <w:rPr>
                  <w:sz w:val="36"/>
                  <w:szCs w:val="28"/>
                </w:rPr>
              </w:sdtEndPr>
              <w:sdtContent>
                <w:r w:rsidR="00C725DB" w:rsidRPr="00C725DB">
                  <w:rPr>
                    <w:noProof/>
                    <w:sz w:val="36"/>
                    <w:szCs w:val="28"/>
                  </w:rPr>
                  <w:t>Digital Shift</w:t>
                </w:r>
              </w:sdtContent>
            </w:sdt>
          </w:p>
          <w:p w14:paraId="02DF298C" w14:textId="7BC410D2" w:rsidR="00D077E9" w:rsidRDefault="00D077E9" w:rsidP="00AB02A7">
            <w:pPr>
              <w:rPr>
                <w:noProof/>
              </w:rPr>
            </w:pPr>
            <w:r w:rsidRPr="00B231E5">
              <w:rPr>
                <w:noProof/>
                <w:lang w:bidi="es-ES"/>
              </w:rPr>
              <w:t xml:space="preserve">Creado por: </w:t>
            </w:r>
            <w:sdt>
              <w:sdtPr>
                <w:rPr>
                  <w:noProof/>
                </w:rPr>
                <w:alias w:val="Su nombre"/>
                <w:tag w:val="Su nombre"/>
                <w:id w:val="-180584491"/>
                <w:placeholder>
                  <w:docPart w:val="BD9461F4A18B4E2F958D8FD57C3BFE0A"/>
                </w:placeholder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 w:multiLine="1"/>
              </w:sdtPr>
              <w:sdtEndPr/>
              <w:sdtContent>
                <w:r w:rsidR="00C725DB" w:rsidRPr="00C725DB">
                  <w:rPr>
                    <w:noProof/>
                  </w:rPr>
                  <w:t xml:space="preserve"> Robert Cerón, David Solís, Juan José Castro </w:t>
                </w:r>
              </w:sdtContent>
            </w:sdt>
          </w:p>
          <w:p w14:paraId="4649A1F2" w14:textId="77777777" w:rsidR="00D077E9" w:rsidRPr="00D86945" w:rsidRDefault="00D077E9" w:rsidP="00AB02A7">
            <w:pPr>
              <w:rPr>
                <w:noProof/>
                <w:sz w:val="10"/>
                <w:szCs w:val="10"/>
              </w:rPr>
            </w:pPr>
          </w:p>
        </w:tc>
      </w:tr>
    </w:tbl>
    <w:p w14:paraId="722C7914" w14:textId="0B134EA8" w:rsidR="00D077E9" w:rsidRDefault="00AB02A7">
      <w:pPr>
        <w:spacing w:after="200"/>
        <w:rPr>
          <w:noProof/>
        </w:rPr>
      </w:pPr>
      <w:r w:rsidRPr="00D967AC">
        <w:rPr>
          <w:noProof/>
          <w:lang w:bidi="es-ES"/>
        </w:rPr>
        <w:drawing>
          <wp:anchor distT="0" distB="0" distL="114300" distR="114300" simplePos="0" relativeHeight="251661312" behindDoc="0" locked="0" layoutInCell="1" allowOverlap="1" wp14:anchorId="479084CC" wp14:editId="284BD674">
            <wp:simplePos x="0" y="0"/>
            <wp:positionH relativeFrom="column">
              <wp:posOffset>3910965</wp:posOffset>
            </wp:positionH>
            <wp:positionV relativeFrom="paragraph">
              <wp:posOffset>5937885</wp:posOffset>
            </wp:positionV>
            <wp:extent cx="2809875" cy="2447925"/>
            <wp:effectExtent l="0" t="0" r="9525" b="9525"/>
            <wp:wrapNone/>
            <wp:docPr id="12" name="Gráfico 201">
              <a:extLst xmlns:a="http://schemas.openxmlformats.org/drawingml/2006/main">
                <a:ext uri="{FF2B5EF4-FFF2-40B4-BE49-F238E27FC236}">
                  <a16:creationId xmlns:a16="http://schemas.microsoft.com/office/drawing/2014/main" id="{F3D65186-AB5A-4584-87C3-0FAA2992263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áfico 201">
                      <a:extLst>
                        <a:ext uri="{FF2B5EF4-FFF2-40B4-BE49-F238E27FC236}">
                          <a16:creationId xmlns:a16="http://schemas.microsoft.com/office/drawing/2014/main" id="{F3D65186-AB5A-4584-87C3-0FAA2992263B}"/>
                        </a:ext>
                      </a:extLst>
                    </pic:cNvPr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656" cy="24642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ACD330D" wp14:editId="3D036672">
                <wp:simplePos x="0" y="0"/>
                <wp:positionH relativeFrom="column">
                  <wp:posOffset>-745490</wp:posOffset>
                </wp:positionH>
                <wp:positionV relativeFrom="page">
                  <wp:posOffset>6667500</wp:posOffset>
                </wp:positionV>
                <wp:extent cx="7760970" cy="4019550"/>
                <wp:effectExtent l="0" t="0" r="0" b="0"/>
                <wp:wrapNone/>
                <wp:docPr id="2" name="Rectángulo 2" descr="rectángulo de colo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401955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sdtdh="http://schemas.microsoft.com/office/word/2020/wordml/sdtdatahash" xmlns:w16="http://schemas.microsoft.com/office/word/2018/wordml" xmlns:w16cex="http://schemas.microsoft.com/office/word/2018/wordml/cex">
            <w:pict>
              <v:rect w14:anchorId="5A3CD8EB" id="Rectángulo 2" o:spid="_x0000_s1026" alt="rectángulo de color" style="position:absolute;margin-left:-58.7pt;margin-top:525pt;width:611.1pt;height:316.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" fillcolor="#34aba2 [3206]" stroked="f" strokeweight="2pt">
                <w10:wrap anchory="page"/>
              </v:rect>
            </w:pict>
          </mc:Fallback>
        </mc:AlternateContent>
      </w:r>
      <w:r w:rsidR="00D077E9">
        <w:rPr>
          <w:noProof/>
          <w:lang w:bidi="es-ES"/>
        </w:rPr>
        <w:br w:type="page"/>
      </w:r>
    </w:p>
    <w:p w14:paraId="2F2DDC1E" w14:textId="3CA75F6E" w:rsidR="00D077E9" w:rsidRDefault="00CD528B" w:rsidP="00D077E9">
      <w:pPr>
        <w:pStyle w:val="Ttulo1"/>
        <w:rPr>
          <w:noProof/>
          <w:lang w:bidi="es-ES"/>
        </w:rPr>
      </w:pPr>
      <w:r>
        <w:rPr>
          <w:noProof/>
          <w:lang w:bidi="es-ES"/>
        </w:rPr>
        <w:lastRenderedPageBreak/>
        <w:t>Objetivo</w:t>
      </w:r>
    </w:p>
    <w:p w14:paraId="138EE172" w14:textId="77777777" w:rsidR="002D5C68" w:rsidRPr="004A66D5" w:rsidRDefault="002D5C68" w:rsidP="002D5C68">
      <w:pPr>
        <w:pStyle w:val="Ttulo1"/>
        <w:rPr>
          <w:rFonts w:asciiTheme="minorHAnsi" w:hAnsiTheme="minorHAnsi" w:cstheme="minorHAnsi"/>
          <w:b w:val="0"/>
          <w:bCs/>
          <w:sz w:val="28"/>
          <w:szCs w:val="16"/>
        </w:rPr>
      </w:pPr>
      <w:r w:rsidRPr="004A66D5">
        <w:rPr>
          <w:rFonts w:asciiTheme="minorHAnsi" w:hAnsiTheme="minorHAnsi" w:cstheme="minorHAnsi"/>
          <w:b w:val="0"/>
          <w:bCs/>
          <w:sz w:val="28"/>
          <w:szCs w:val="16"/>
        </w:rPr>
        <w:t xml:space="preserve">Implementar un </w:t>
      </w:r>
      <w:r w:rsidRPr="004A66D5">
        <w:rPr>
          <w:rStyle w:val="Textoennegrita"/>
          <w:rFonts w:asciiTheme="minorHAnsi" w:hAnsiTheme="minorHAnsi" w:cstheme="minorHAnsi"/>
          <w:b/>
          <w:sz w:val="28"/>
          <w:szCs w:val="16"/>
        </w:rPr>
        <w:t>sistema de gestión integral para Libro/Xpress</w:t>
      </w:r>
      <w:r w:rsidRPr="004A66D5">
        <w:rPr>
          <w:rFonts w:asciiTheme="minorHAnsi" w:hAnsiTheme="minorHAnsi" w:cstheme="minorHAnsi"/>
          <w:b w:val="0"/>
          <w:bCs/>
          <w:sz w:val="28"/>
          <w:szCs w:val="16"/>
        </w:rPr>
        <w:t xml:space="preserve"> que permita digitalizar y modernizar los procesos operativos y administrativos de la librería y papelería, automatizando la gestión de ventas, inventario y facturación, integrando una plataforma de ventas en línea y un programa de fidelización de clientes, con el fin de mejorar la eficiencia operativa, optimizar la atención al cliente y apoyar la toma de decisiones mediante reportes estratégicos</w:t>
      </w:r>
    </w:p>
    <w:p w14:paraId="3F48546B" w14:textId="31C9F269" w:rsidR="00CD528B" w:rsidRDefault="00CD528B" w:rsidP="00D077E9">
      <w:pPr>
        <w:pStyle w:val="Ttulo1"/>
      </w:pPr>
      <w:r>
        <w:rPr>
          <w:noProof/>
          <w:lang w:bidi="es-ES"/>
        </w:rPr>
        <w:t xml:space="preserve">Listado de </w:t>
      </w:r>
      <w:r>
        <w:t>Funcionalidades</w:t>
      </w:r>
    </w:p>
    <w:p w14:paraId="70EAE850" w14:textId="77777777" w:rsidR="002D5C68" w:rsidRDefault="002D5C68" w:rsidP="002D5C68">
      <w:pPr>
        <w:pStyle w:val="Contenido"/>
        <w:numPr>
          <w:ilvl w:val="0"/>
          <w:numId w:val="3"/>
        </w:numPr>
      </w:pPr>
      <w:r>
        <w:t>Gestión de ventas y facturación digital en tiempo real</w:t>
      </w:r>
    </w:p>
    <w:p w14:paraId="52538412" w14:textId="77777777" w:rsidR="002D5C68" w:rsidRDefault="002D5C68" w:rsidP="002D5C68">
      <w:pPr>
        <w:pStyle w:val="Contenido"/>
        <w:numPr>
          <w:ilvl w:val="0"/>
          <w:numId w:val="3"/>
        </w:numPr>
      </w:pPr>
      <w:r>
        <w:t>Control y actualización automática del inventario</w:t>
      </w:r>
    </w:p>
    <w:p w14:paraId="78C9A9D5" w14:textId="77777777" w:rsidR="002D5C68" w:rsidRDefault="002D5C68" w:rsidP="00EB5534">
      <w:pPr>
        <w:pStyle w:val="Contenido"/>
        <w:numPr>
          <w:ilvl w:val="0"/>
          <w:numId w:val="3"/>
        </w:numPr>
      </w:pPr>
      <w:bookmarkStart w:id="0" w:name="_GoBack"/>
      <w:bookmarkEnd w:id="0"/>
      <w:r>
        <w:t>Gestión de clientes</w:t>
      </w:r>
    </w:p>
    <w:p w14:paraId="477B0AA1" w14:textId="77777777" w:rsidR="002D5C68" w:rsidRDefault="002D5C68" w:rsidP="002D5C68">
      <w:pPr>
        <w:pStyle w:val="Contenido"/>
        <w:numPr>
          <w:ilvl w:val="0"/>
          <w:numId w:val="3"/>
        </w:numPr>
      </w:pPr>
      <w:r>
        <w:t>Generación de reportes administrativos y estratégicos</w:t>
      </w:r>
    </w:p>
    <w:p w14:paraId="2658995E" w14:textId="1CE7E87C" w:rsidR="002D5C68" w:rsidRDefault="002D5C68" w:rsidP="002D5C68">
      <w:pPr>
        <w:pStyle w:val="Contenido"/>
        <w:numPr>
          <w:ilvl w:val="0"/>
          <w:numId w:val="3"/>
        </w:numPr>
      </w:pPr>
      <w:r>
        <w:t>Sistema de búsqueda avanzada de productos</w:t>
      </w:r>
    </w:p>
    <w:p w14:paraId="07CE99BE" w14:textId="4B16C1CA" w:rsidR="002D5C68" w:rsidRDefault="002D5C68" w:rsidP="002D5C68">
      <w:pPr>
        <w:pStyle w:val="Contenido"/>
        <w:numPr>
          <w:ilvl w:val="0"/>
          <w:numId w:val="3"/>
        </w:numPr>
      </w:pPr>
      <w:r>
        <w:t>Módulo de gestión de promociones y descuentos</w:t>
      </w:r>
    </w:p>
    <w:p w14:paraId="281EE963" w14:textId="11AA7138" w:rsidR="00CD528B" w:rsidRDefault="00CD528B" w:rsidP="00D077E9">
      <w:pPr>
        <w:pStyle w:val="Ttulo1"/>
      </w:pPr>
      <w:r>
        <w:t>Listado de Requisitos Funcionales</w:t>
      </w:r>
    </w:p>
    <w:p w14:paraId="22A851E1" w14:textId="77777777" w:rsidR="002D5C68" w:rsidRDefault="002D5C68" w:rsidP="002D5C68">
      <w:pPr>
        <w:pStyle w:val="Contenido"/>
        <w:numPr>
          <w:ilvl w:val="0"/>
          <w:numId w:val="4"/>
        </w:numPr>
      </w:pPr>
      <w:r>
        <w:t>Registrar ventas en tiempo real del sistema</w:t>
      </w:r>
    </w:p>
    <w:p w14:paraId="2A6B3DB4" w14:textId="77777777" w:rsidR="002D5C68" w:rsidRDefault="002D5C68" w:rsidP="002D5C68">
      <w:pPr>
        <w:pStyle w:val="Contenido"/>
        <w:numPr>
          <w:ilvl w:val="0"/>
          <w:numId w:val="4"/>
        </w:numPr>
      </w:pPr>
      <w:r>
        <w:t>Actualizar automáticamente el inventario después de cada venta</w:t>
      </w:r>
    </w:p>
    <w:p w14:paraId="23CC0087" w14:textId="77777777" w:rsidR="002D5C68" w:rsidRDefault="002D5C68" w:rsidP="002D5C68">
      <w:pPr>
        <w:pStyle w:val="Contenido"/>
        <w:numPr>
          <w:ilvl w:val="0"/>
          <w:numId w:val="4"/>
        </w:numPr>
      </w:pPr>
      <w:r>
        <w:t>Generar facturas digitales para las transacciones realizadas</w:t>
      </w:r>
    </w:p>
    <w:p w14:paraId="2DD74ECB" w14:textId="77777777" w:rsidR="002D5C68" w:rsidRDefault="002D5C68" w:rsidP="002D5C68">
      <w:pPr>
        <w:pStyle w:val="Contenido"/>
        <w:numPr>
          <w:ilvl w:val="0"/>
          <w:numId w:val="4"/>
        </w:numPr>
      </w:pPr>
      <w:r>
        <w:t xml:space="preserve">Permitir compras en línea </w:t>
      </w:r>
      <w:proofErr w:type="spellStart"/>
      <w:r>
        <w:t>mediane</w:t>
      </w:r>
      <w:proofErr w:type="spellEnd"/>
      <w:r>
        <w:t xml:space="preserve"> carrito de compras y pagos seguros</w:t>
      </w:r>
    </w:p>
    <w:p w14:paraId="13427823" w14:textId="77777777" w:rsidR="00A47F8D" w:rsidRDefault="00A47F8D" w:rsidP="00A47F8D">
      <w:pPr>
        <w:pStyle w:val="Contenido"/>
        <w:numPr>
          <w:ilvl w:val="0"/>
          <w:numId w:val="4"/>
        </w:numPr>
      </w:pPr>
      <w:r>
        <w:t>Generar reportes de ventas e inventario para la gerencia</w:t>
      </w:r>
    </w:p>
    <w:p w14:paraId="483020A9" w14:textId="587C110A" w:rsidR="00A47F8D" w:rsidRDefault="00A47F8D" w:rsidP="00A47F8D">
      <w:pPr>
        <w:pStyle w:val="Contenido"/>
        <w:numPr>
          <w:ilvl w:val="0"/>
          <w:numId w:val="4"/>
        </w:numPr>
      </w:pPr>
      <w:r>
        <w:t>Gestionar la recuperación de credenciales y seguridad de acceso</w:t>
      </w:r>
    </w:p>
    <w:p w14:paraId="22373486" w14:textId="77777777" w:rsidR="00A47F8D" w:rsidRDefault="00A47F8D" w:rsidP="00A47F8D">
      <w:pPr>
        <w:pStyle w:val="Contenido"/>
        <w:numPr>
          <w:ilvl w:val="0"/>
          <w:numId w:val="4"/>
        </w:numPr>
      </w:pPr>
      <w:r>
        <w:t>Sincronizar el stock entre los canales físico y virtual</w:t>
      </w:r>
    </w:p>
    <w:p w14:paraId="2AA68EF1" w14:textId="7F978F21" w:rsidR="00A47F8D" w:rsidRDefault="00A47F8D" w:rsidP="00A47F8D">
      <w:pPr>
        <w:pStyle w:val="Contenido"/>
        <w:numPr>
          <w:ilvl w:val="0"/>
          <w:numId w:val="4"/>
        </w:numPr>
      </w:pPr>
      <w:r>
        <w:t>Visualizar el historial de pedidos y entregas</w:t>
      </w:r>
    </w:p>
    <w:p w14:paraId="75D28BCF" w14:textId="1800B8C2" w:rsidR="00CD528B" w:rsidRDefault="00CD528B" w:rsidP="00D077E9">
      <w:pPr>
        <w:pStyle w:val="Ttulo1"/>
      </w:pPr>
      <w:r>
        <w:lastRenderedPageBreak/>
        <w:t>Diagrama de Módulos</w:t>
      </w:r>
    </w:p>
    <w:p w14:paraId="324821C9" w14:textId="2DD9D9F3" w:rsidR="001C714F" w:rsidRDefault="00E214A8" w:rsidP="001C714F">
      <w:pPr>
        <w:pStyle w:val="Contenido"/>
      </w:pPr>
      <w:r w:rsidRPr="00656BC5">
        <w:rPr>
          <w:noProof/>
        </w:rPr>
        <w:drawing>
          <wp:inline distT="0" distB="0" distL="0" distR="0" wp14:anchorId="198AFC32" wp14:editId="0E1D208F">
            <wp:extent cx="6371590" cy="4890770"/>
            <wp:effectExtent l="0" t="0" r="0" b="508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1590" cy="489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7A17B" w14:textId="0ADE819B" w:rsidR="00CD528B" w:rsidRDefault="00CD528B" w:rsidP="00D077E9">
      <w:pPr>
        <w:pStyle w:val="Ttulo1"/>
      </w:pPr>
      <w:r>
        <w:t>Definición de Roles</w:t>
      </w:r>
    </w:p>
    <w:p w14:paraId="72A7A587" w14:textId="707FAF94" w:rsidR="00CD528B" w:rsidRDefault="00CD528B" w:rsidP="00E214A8">
      <w:pPr>
        <w:pStyle w:val="Contenido"/>
        <w:numPr>
          <w:ilvl w:val="0"/>
          <w:numId w:val="1"/>
        </w:numPr>
      </w:pPr>
      <w:r w:rsidRPr="00CD528B">
        <w:rPr>
          <w:b/>
          <w:bCs/>
        </w:rPr>
        <w:t xml:space="preserve">Producto </w:t>
      </w:r>
      <w:proofErr w:type="spellStart"/>
      <w:r w:rsidRPr="00CD528B">
        <w:rPr>
          <w:b/>
          <w:bCs/>
        </w:rPr>
        <w:t>Owner</w:t>
      </w:r>
      <w:proofErr w:type="spellEnd"/>
      <w:r w:rsidRPr="00CD528B">
        <w:rPr>
          <w:b/>
          <w:bCs/>
        </w:rPr>
        <w:t>:</w:t>
      </w:r>
      <w:r>
        <w:t xml:space="preserve"> </w:t>
      </w:r>
      <w:r w:rsidR="00E214A8">
        <w:t>David Solís</w:t>
      </w:r>
    </w:p>
    <w:p w14:paraId="799C3748" w14:textId="57FE466E" w:rsidR="00CD528B" w:rsidRDefault="00CD528B" w:rsidP="00E214A8">
      <w:pPr>
        <w:pStyle w:val="Contenido"/>
        <w:numPr>
          <w:ilvl w:val="0"/>
          <w:numId w:val="1"/>
        </w:numPr>
      </w:pPr>
      <w:r w:rsidRPr="00CD528B">
        <w:rPr>
          <w:b/>
          <w:bCs/>
        </w:rPr>
        <w:t>Scrum Master:</w:t>
      </w:r>
      <w:r>
        <w:t xml:space="preserve"> </w:t>
      </w:r>
      <w:r w:rsidR="00E214A8">
        <w:t>Robert Cerón</w:t>
      </w:r>
    </w:p>
    <w:p w14:paraId="58526BB8" w14:textId="4DA13282" w:rsidR="00AD1BC9" w:rsidRDefault="00CD528B" w:rsidP="00E214A8">
      <w:pPr>
        <w:pStyle w:val="Contenido"/>
        <w:numPr>
          <w:ilvl w:val="0"/>
          <w:numId w:val="1"/>
        </w:numPr>
        <w:rPr>
          <w:lang w:val="en-US"/>
        </w:rPr>
      </w:pPr>
      <w:r w:rsidRPr="00AD1BC9">
        <w:rPr>
          <w:b/>
          <w:bCs/>
        </w:rPr>
        <w:t xml:space="preserve">Scrum </w:t>
      </w:r>
      <w:proofErr w:type="spellStart"/>
      <w:r w:rsidRPr="00AD1BC9">
        <w:rPr>
          <w:b/>
          <w:bCs/>
        </w:rPr>
        <w:t>Team</w:t>
      </w:r>
      <w:proofErr w:type="spellEnd"/>
      <w:r w:rsidRPr="00AD1BC9">
        <w:rPr>
          <w:b/>
          <w:bCs/>
        </w:rPr>
        <w:t>:</w:t>
      </w:r>
      <w:r w:rsidR="006F4E23">
        <w:rPr>
          <w:b/>
          <w:bCs/>
        </w:rPr>
        <w:t xml:space="preserve"> </w:t>
      </w:r>
      <w:r w:rsidR="00E214A8" w:rsidRPr="00993DBB">
        <w:rPr>
          <w:lang w:val="en-US"/>
        </w:rPr>
        <w:t xml:space="preserve">Robert </w:t>
      </w:r>
      <w:proofErr w:type="spellStart"/>
      <w:r w:rsidR="00E214A8" w:rsidRPr="00993DBB">
        <w:rPr>
          <w:lang w:val="en-US"/>
        </w:rPr>
        <w:t>Cerón</w:t>
      </w:r>
      <w:proofErr w:type="spellEnd"/>
      <w:r w:rsidR="00E214A8" w:rsidRPr="00993DBB">
        <w:rPr>
          <w:lang w:val="en-US"/>
        </w:rPr>
        <w:t>, David Solís, Juan José Castro</w:t>
      </w:r>
    </w:p>
    <w:p w14:paraId="3C1B8985" w14:textId="77777777" w:rsidR="00E214A8" w:rsidRPr="00E214A8" w:rsidRDefault="00E214A8" w:rsidP="00E214A8">
      <w:pPr>
        <w:pStyle w:val="Contenido"/>
        <w:ind w:left="360"/>
        <w:rPr>
          <w:lang w:val="en-US"/>
        </w:rPr>
      </w:pPr>
    </w:p>
    <w:p w14:paraId="6CDB8598" w14:textId="0E4A01E8" w:rsidR="00CD528B" w:rsidRDefault="00CD528B" w:rsidP="00CD528B">
      <w:pPr>
        <w:pStyle w:val="Contenido"/>
        <w:numPr>
          <w:ilvl w:val="0"/>
          <w:numId w:val="1"/>
        </w:numPr>
      </w:pPr>
      <w:r w:rsidRPr="00CD528B">
        <w:rPr>
          <w:b/>
          <w:bCs/>
        </w:rPr>
        <w:t>Diseño GUI:</w:t>
      </w:r>
      <w:r>
        <w:t xml:space="preserve"> </w:t>
      </w:r>
      <w:r w:rsidR="00E214A8">
        <w:t>Robert Cerón</w:t>
      </w:r>
    </w:p>
    <w:p w14:paraId="4618DE90" w14:textId="1841A15A" w:rsidR="00E214A8" w:rsidRDefault="00CD528B" w:rsidP="00E214A8">
      <w:pPr>
        <w:pStyle w:val="Contenido"/>
        <w:numPr>
          <w:ilvl w:val="0"/>
          <w:numId w:val="1"/>
        </w:numPr>
      </w:pPr>
      <w:r w:rsidRPr="00CD528B">
        <w:rPr>
          <w:b/>
          <w:bCs/>
        </w:rPr>
        <w:t>Analista de software:</w:t>
      </w:r>
      <w:r>
        <w:t xml:space="preserve"> </w:t>
      </w:r>
      <w:r w:rsidR="00E214A8">
        <w:t>Juan Castro</w:t>
      </w:r>
    </w:p>
    <w:p w14:paraId="2017C7BD" w14:textId="12912B23" w:rsidR="00AD1BC9" w:rsidRDefault="00CD528B" w:rsidP="00E214A8">
      <w:pPr>
        <w:pStyle w:val="Contenido"/>
        <w:numPr>
          <w:ilvl w:val="0"/>
          <w:numId w:val="1"/>
        </w:numPr>
      </w:pPr>
      <w:r w:rsidRPr="00AD1BC9">
        <w:rPr>
          <w:b/>
          <w:bCs/>
        </w:rPr>
        <w:t>Analista comercial:</w:t>
      </w:r>
      <w:r>
        <w:t xml:space="preserve"> </w:t>
      </w:r>
      <w:r w:rsidR="00E214A8">
        <w:t>Robert Cerón</w:t>
      </w:r>
    </w:p>
    <w:p w14:paraId="4F02BB08" w14:textId="4CD75C2C" w:rsidR="00CD528B" w:rsidRDefault="00CD528B" w:rsidP="00E214A8">
      <w:pPr>
        <w:pStyle w:val="Contenido"/>
        <w:numPr>
          <w:ilvl w:val="0"/>
          <w:numId w:val="1"/>
        </w:numPr>
      </w:pPr>
      <w:proofErr w:type="spellStart"/>
      <w:r w:rsidRPr="00AD1BC9">
        <w:rPr>
          <w:b/>
          <w:bCs/>
        </w:rPr>
        <w:t>Tester</w:t>
      </w:r>
      <w:proofErr w:type="spellEnd"/>
      <w:proofErr w:type="gramStart"/>
      <w:r w:rsidRPr="00AD1BC9">
        <w:rPr>
          <w:b/>
          <w:bCs/>
        </w:rPr>
        <w:t>:</w:t>
      </w:r>
      <w:r>
        <w:t xml:space="preserve"> </w:t>
      </w:r>
      <w:r w:rsidR="00E214A8" w:rsidRPr="00AD1BC9">
        <w:rPr>
          <w:b/>
          <w:bCs/>
        </w:rPr>
        <w:t>:</w:t>
      </w:r>
      <w:proofErr w:type="gramEnd"/>
      <w:r w:rsidR="00E214A8">
        <w:t xml:space="preserve"> David Solís</w:t>
      </w:r>
    </w:p>
    <w:p w14:paraId="15EF4F31" w14:textId="4F4473F3" w:rsidR="00CD528B" w:rsidRDefault="00CD528B" w:rsidP="00CD528B">
      <w:pPr>
        <w:pStyle w:val="Contenido"/>
        <w:numPr>
          <w:ilvl w:val="0"/>
          <w:numId w:val="1"/>
        </w:numPr>
      </w:pPr>
      <w:r w:rsidRPr="00CD528B">
        <w:rPr>
          <w:b/>
          <w:bCs/>
        </w:rPr>
        <w:t>Arquitecto de software:</w:t>
      </w:r>
      <w:r>
        <w:t xml:space="preserve"> </w:t>
      </w:r>
      <w:r w:rsidR="00E214A8">
        <w:t>David Solís</w:t>
      </w:r>
    </w:p>
    <w:p w14:paraId="456CB69B" w14:textId="1FEFE5DC" w:rsidR="00CD528B" w:rsidRDefault="00CD528B" w:rsidP="00CD528B">
      <w:pPr>
        <w:pStyle w:val="Contenido"/>
        <w:numPr>
          <w:ilvl w:val="0"/>
          <w:numId w:val="1"/>
        </w:numPr>
      </w:pPr>
      <w:proofErr w:type="spellStart"/>
      <w:r w:rsidRPr="00CD528B">
        <w:rPr>
          <w:b/>
          <w:bCs/>
        </w:rPr>
        <w:t>Team</w:t>
      </w:r>
      <w:proofErr w:type="spellEnd"/>
      <w:r w:rsidRPr="00CD528B">
        <w:rPr>
          <w:b/>
          <w:bCs/>
        </w:rPr>
        <w:t xml:space="preserve"> lead:</w:t>
      </w:r>
      <w:r>
        <w:t xml:space="preserve"> </w:t>
      </w:r>
      <w:r w:rsidR="00E214A8">
        <w:t>Robert Cerón</w:t>
      </w:r>
    </w:p>
    <w:p w14:paraId="42B8DBB3" w14:textId="3F9A3503" w:rsidR="00CD528B" w:rsidRDefault="00CD528B" w:rsidP="00CD528B">
      <w:pPr>
        <w:pStyle w:val="Contenido"/>
        <w:numPr>
          <w:ilvl w:val="0"/>
          <w:numId w:val="1"/>
        </w:numPr>
      </w:pPr>
      <w:r w:rsidRPr="00CD528B">
        <w:rPr>
          <w:b/>
          <w:bCs/>
        </w:rPr>
        <w:t xml:space="preserve">Desarrolladores back </w:t>
      </w:r>
      <w:proofErr w:type="spellStart"/>
      <w:r w:rsidRPr="00CD528B">
        <w:rPr>
          <w:b/>
          <w:bCs/>
        </w:rPr>
        <w:t>end</w:t>
      </w:r>
      <w:proofErr w:type="spellEnd"/>
      <w:r w:rsidRPr="00CD528B">
        <w:rPr>
          <w:b/>
          <w:bCs/>
        </w:rPr>
        <w:t>:</w:t>
      </w:r>
      <w:r>
        <w:t xml:space="preserve"> </w:t>
      </w:r>
      <w:r w:rsidR="00E214A8" w:rsidRPr="00993DBB">
        <w:rPr>
          <w:lang w:val="en-US"/>
        </w:rPr>
        <w:t xml:space="preserve">Robert </w:t>
      </w:r>
      <w:proofErr w:type="spellStart"/>
      <w:r w:rsidR="00E214A8" w:rsidRPr="00993DBB">
        <w:rPr>
          <w:lang w:val="en-US"/>
        </w:rPr>
        <w:t>Cerón</w:t>
      </w:r>
      <w:proofErr w:type="spellEnd"/>
      <w:r w:rsidR="00E214A8" w:rsidRPr="00993DBB">
        <w:rPr>
          <w:lang w:val="en-US"/>
        </w:rPr>
        <w:t xml:space="preserve">, David Solís. </w:t>
      </w:r>
      <w:r w:rsidR="00E214A8">
        <w:t>Juan Castro</w:t>
      </w:r>
    </w:p>
    <w:p w14:paraId="3BBA5DE0" w14:textId="549527CD" w:rsidR="009254C8" w:rsidRDefault="00CD528B" w:rsidP="00CD528B">
      <w:pPr>
        <w:pStyle w:val="Contenido"/>
        <w:numPr>
          <w:ilvl w:val="0"/>
          <w:numId w:val="1"/>
        </w:numPr>
        <w:sectPr w:rsidR="009254C8" w:rsidSect="00AB02A7">
          <w:headerReference w:type="default" r:id="rId11"/>
          <w:footerReference w:type="default" r:id="rId12"/>
          <w:pgSz w:w="11906" w:h="16838" w:code="9"/>
          <w:pgMar w:top="720" w:right="936" w:bottom="720" w:left="936" w:header="0" w:footer="289" w:gutter="0"/>
          <w:pgNumType w:start="1"/>
          <w:cols w:space="720"/>
          <w:docGrid w:linePitch="382"/>
        </w:sectPr>
      </w:pPr>
      <w:r w:rsidRPr="001C714F">
        <w:rPr>
          <w:b/>
          <w:bCs/>
        </w:rPr>
        <w:lastRenderedPageBreak/>
        <w:t xml:space="preserve">Desarrolladores Front </w:t>
      </w:r>
      <w:proofErr w:type="spellStart"/>
      <w:r w:rsidRPr="001C714F">
        <w:rPr>
          <w:b/>
          <w:bCs/>
        </w:rPr>
        <w:t>End</w:t>
      </w:r>
      <w:proofErr w:type="spellEnd"/>
      <w:r w:rsidRPr="001C714F">
        <w:rPr>
          <w:b/>
          <w:bCs/>
        </w:rPr>
        <w:t>:</w:t>
      </w:r>
      <w:r w:rsidR="00E214A8" w:rsidRPr="00E214A8">
        <w:t xml:space="preserve"> </w:t>
      </w:r>
      <w:r w:rsidR="00E214A8" w:rsidRPr="00F701E7">
        <w:t>Robert Cerón, David Solís, Juan Castro</w:t>
      </w:r>
    </w:p>
    <w:p w14:paraId="6B107A56" w14:textId="42EDC094" w:rsidR="00CD528B" w:rsidRDefault="00CD528B" w:rsidP="00D077E9">
      <w:pPr>
        <w:pStyle w:val="Ttulo1"/>
      </w:pPr>
      <w:r>
        <w:lastRenderedPageBreak/>
        <w:t>Lista de Historias de Usuario</w:t>
      </w:r>
    </w:p>
    <w:tbl>
      <w:tblPr>
        <w:tblStyle w:val="Tablanormal5"/>
        <w:tblW w:w="15735" w:type="dxa"/>
        <w:tblLook w:val="04A0" w:firstRow="1" w:lastRow="0" w:firstColumn="1" w:lastColumn="0" w:noHBand="0" w:noVBand="1"/>
      </w:tblPr>
      <w:tblGrid>
        <w:gridCol w:w="652"/>
        <w:gridCol w:w="2005"/>
        <w:gridCol w:w="3297"/>
        <w:gridCol w:w="4394"/>
        <w:gridCol w:w="5387"/>
      </w:tblGrid>
      <w:tr w:rsidR="00CD528B" w14:paraId="7B98E11D" w14:textId="77777777" w:rsidTr="000C24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52" w:type="dxa"/>
          </w:tcPr>
          <w:p w14:paraId="412A6375" w14:textId="29421A9D" w:rsidR="00CD528B" w:rsidRDefault="00CD528B" w:rsidP="00CD528B">
            <w:pPr>
              <w:pStyle w:val="Contenido"/>
            </w:pPr>
            <w:r>
              <w:t>ID</w:t>
            </w:r>
          </w:p>
        </w:tc>
        <w:tc>
          <w:tcPr>
            <w:tcW w:w="2005" w:type="dxa"/>
          </w:tcPr>
          <w:p w14:paraId="12366675" w14:textId="2EA42A09" w:rsidR="00CD528B" w:rsidRDefault="00CD528B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Como…</w:t>
            </w:r>
          </w:p>
        </w:tc>
        <w:tc>
          <w:tcPr>
            <w:tcW w:w="3297" w:type="dxa"/>
          </w:tcPr>
          <w:p w14:paraId="4C056002" w14:textId="78A0F698" w:rsidR="00CD528B" w:rsidRDefault="00CD528B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Necesito…</w:t>
            </w:r>
          </w:p>
        </w:tc>
        <w:tc>
          <w:tcPr>
            <w:tcW w:w="4394" w:type="dxa"/>
          </w:tcPr>
          <w:p w14:paraId="05410DD6" w14:textId="73B4E830" w:rsidR="00CD528B" w:rsidRDefault="00CD528B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Para…</w:t>
            </w:r>
          </w:p>
        </w:tc>
        <w:tc>
          <w:tcPr>
            <w:tcW w:w="5387" w:type="dxa"/>
          </w:tcPr>
          <w:p w14:paraId="2BBC8DCE" w14:textId="31768C99" w:rsidR="00CD528B" w:rsidRDefault="00CD528B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Criterios de Aceptación</w:t>
            </w:r>
          </w:p>
        </w:tc>
      </w:tr>
      <w:tr w:rsidR="00E214A8" w14:paraId="47424767" w14:textId="77777777" w:rsidTr="00F432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" w:type="dxa"/>
          </w:tcPr>
          <w:p w14:paraId="51AF30D6" w14:textId="77777777" w:rsidR="00E214A8" w:rsidRDefault="00E214A8" w:rsidP="00F4325E">
            <w:pPr>
              <w:pStyle w:val="Contenido"/>
              <w:jc w:val="both"/>
            </w:pPr>
            <w:r>
              <w:t>1</w:t>
            </w:r>
          </w:p>
        </w:tc>
        <w:tc>
          <w:tcPr>
            <w:tcW w:w="2005" w:type="dxa"/>
          </w:tcPr>
          <w:p w14:paraId="48F15C68" w14:textId="77777777" w:rsidR="00E214A8" w:rsidRDefault="00E214A8" w:rsidP="00F4325E">
            <w:pPr>
              <w:pStyle w:val="Conteni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Usuario</w:t>
            </w:r>
          </w:p>
        </w:tc>
        <w:tc>
          <w:tcPr>
            <w:tcW w:w="3297" w:type="dxa"/>
          </w:tcPr>
          <w:p w14:paraId="6E72D360" w14:textId="77777777" w:rsidR="00E214A8" w:rsidRDefault="00E214A8" w:rsidP="00F4325E">
            <w:pPr>
              <w:pStyle w:val="Conteni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509F">
              <w:t>Navegar por el catálogo y utilizar el buscador avanzado.</w:t>
            </w:r>
          </w:p>
        </w:tc>
        <w:tc>
          <w:tcPr>
            <w:tcW w:w="4394" w:type="dxa"/>
          </w:tcPr>
          <w:p w14:paraId="462402A9" w14:textId="77777777" w:rsidR="00E214A8" w:rsidRDefault="00E214A8" w:rsidP="00F4325E">
            <w:pPr>
              <w:pStyle w:val="Conteni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509F">
              <w:t>Encontrar títulos específicos o categorías de papelería de forma ágil y eficiente, optimizando el tiempo de búsqueda.</w:t>
            </w:r>
          </w:p>
        </w:tc>
        <w:tc>
          <w:tcPr>
            <w:tcW w:w="5387" w:type="dxa"/>
          </w:tcPr>
          <w:p w14:paraId="6E86DFBD" w14:textId="77777777" w:rsidR="00E214A8" w:rsidRDefault="00E214A8" w:rsidP="00F4325E">
            <w:pPr>
              <w:pStyle w:val="Conteni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509F">
              <w:t>El sistema debe mostrar resultados precisos mediante filtros de autor, título y categoría. La interfaz debe cargar las imágenes de las portadas sin demora.</w:t>
            </w:r>
          </w:p>
        </w:tc>
      </w:tr>
      <w:tr w:rsidR="00E214A8" w14:paraId="0730D20E" w14:textId="77777777" w:rsidTr="00F432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" w:type="dxa"/>
          </w:tcPr>
          <w:p w14:paraId="54BA0A11" w14:textId="77777777" w:rsidR="00E214A8" w:rsidRDefault="00E214A8" w:rsidP="00F4325E">
            <w:pPr>
              <w:pStyle w:val="Contenido"/>
              <w:jc w:val="both"/>
            </w:pPr>
            <w:r>
              <w:t>2</w:t>
            </w:r>
          </w:p>
        </w:tc>
        <w:tc>
          <w:tcPr>
            <w:tcW w:w="2005" w:type="dxa"/>
          </w:tcPr>
          <w:p w14:paraId="00210B3E" w14:textId="77777777" w:rsidR="00E214A8" w:rsidRDefault="00E214A8" w:rsidP="00F4325E">
            <w:pPr>
              <w:pStyle w:val="Conteni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Usuario</w:t>
            </w:r>
          </w:p>
        </w:tc>
        <w:tc>
          <w:tcPr>
            <w:tcW w:w="3297" w:type="dxa"/>
          </w:tcPr>
          <w:p w14:paraId="0EB8ED91" w14:textId="77777777" w:rsidR="00E214A8" w:rsidRDefault="00E214A8" w:rsidP="00F4325E">
            <w:pPr>
              <w:pStyle w:val="Conteni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Registrar una cuenta nueva e iniciar sesión en el sistema</w:t>
            </w:r>
          </w:p>
        </w:tc>
        <w:tc>
          <w:tcPr>
            <w:tcW w:w="4394" w:type="dxa"/>
          </w:tcPr>
          <w:p w14:paraId="677E9550" w14:textId="77777777" w:rsidR="00E214A8" w:rsidRDefault="00E214A8" w:rsidP="00F4325E">
            <w:pPr>
              <w:pStyle w:val="Conteni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Acceder a un perfil personalizado que permita gestionar el carrito de compras y asegurar la privacidad de los datos personales</w:t>
            </w:r>
          </w:p>
        </w:tc>
        <w:tc>
          <w:tcPr>
            <w:tcW w:w="5387" w:type="dxa"/>
          </w:tcPr>
          <w:p w14:paraId="7E330AC3" w14:textId="77777777" w:rsidR="00E214A8" w:rsidRDefault="00E214A8" w:rsidP="00F4325E">
            <w:pPr>
              <w:pStyle w:val="Conteni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09F">
              <w:t>El formulario debe validar que el correo tenga formato correcto y la contraseña cumpla con requisitos de seguridad. Debe existir un enlace funcional para recuperar clave.</w:t>
            </w:r>
          </w:p>
        </w:tc>
      </w:tr>
      <w:tr w:rsidR="00E214A8" w14:paraId="41B45C51" w14:textId="77777777" w:rsidTr="00F432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" w:type="dxa"/>
          </w:tcPr>
          <w:p w14:paraId="76F71642" w14:textId="77777777" w:rsidR="00E214A8" w:rsidRDefault="00E214A8" w:rsidP="00F4325E">
            <w:pPr>
              <w:pStyle w:val="Contenido"/>
              <w:jc w:val="both"/>
            </w:pPr>
            <w:r>
              <w:t>3</w:t>
            </w:r>
          </w:p>
        </w:tc>
        <w:tc>
          <w:tcPr>
            <w:tcW w:w="2005" w:type="dxa"/>
          </w:tcPr>
          <w:p w14:paraId="001DE482" w14:textId="77777777" w:rsidR="00E214A8" w:rsidRDefault="00E214A8" w:rsidP="00F4325E">
            <w:pPr>
              <w:pStyle w:val="Conteni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Usuario</w:t>
            </w:r>
          </w:p>
        </w:tc>
        <w:tc>
          <w:tcPr>
            <w:tcW w:w="3297" w:type="dxa"/>
          </w:tcPr>
          <w:p w14:paraId="15D3EC87" w14:textId="77777777" w:rsidR="00E214A8" w:rsidRDefault="00E214A8" w:rsidP="00F4325E">
            <w:pPr>
              <w:pStyle w:val="Conteni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Gestionar productos en el carrito y proceder al pago</w:t>
            </w:r>
          </w:p>
        </w:tc>
        <w:tc>
          <w:tcPr>
            <w:tcW w:w="4394" w:type="dxa"/>
          </w:tcPr>
          <w:p w14:paraId="7E25AB57" w14:textId="77777777" w:rsidR="00E214A8" w:rsidRDefault="00E214A8" w:rsidP="00F4325E">
            <w:pPr>
              <w:pStyle w:val="Conteni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509F">
              <w:t>Consolidar la selección de artículos y finalizar la transacción mediante un proceso de pago cifrado, rápido y totalmente seguro.</w:t>
            </w:r>
          </w:p>
        </w:tc>
        <w:tc>
          <w:tcPr>
            <w:tcW w:w="5387" w:type="dxa"/>
          </w:tcPr>
          <w:p w14:paraId="062B2EF0" w14:textId="77777777" w:rsidR="00E214A8" w:rsidRDefault="00E214A8" w:rsidP="00F4325E">
            <w:pPr>
              <w:pStyle w:val="Conteni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509F">
              <w:t>El carrito debe permitir sumar o restar cantidades y calcular el subtotal e impuestos automáticamente. La pasarela de pago debe confirmar la transacción al finalizar.</w:t>
            </w:r>
          </w:p>
        </w:tc>
      </w:tr>
      <w:tr w:rsidR="00E214A8" w:rsidRPr="00F8509F" w14:paraId="729BEFC2" w14:textId="77777777" w:rsidTr="00F432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" w:type="dxa"/>
          </w:tcPr>
          <w:p w14:paraId="3F4672EE" w14:textId="77777777" w:rsidR="00E214A8" w:rsidRDefault="00E214A8" w:rsidP="00F4325E">
            <w:pPr>
              <w:pStyle w:val="Contenido"/>
              <w:jc w:val="both"/>
            </w:pPr>
            <w:r>
              <w:t>4</w:t>
            </w:r>
          </w:p>
        </w:tc>
        <w:tc>
          <w:tcPr>
            <w:tcW w:w="2005" w:type="dxa"/>
          </w:tcPr>
          <w:p w14:paraId="0CB3F6B2" w14:textId="77777777" w:rsidR="00E214A8" w:rsidRDefault="00E214A8" w:rsidP="00F4325E">
            <w:pPr>
              <w:pStyle w:val="Conteni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Usuario</w:t>
            </w:r>
          </w:p>
        </w:tc>
        <w:tc>
          <w:tcPr>
            <w:tcW w:w="3297" w:type="dxa"/>
          </w:tcPr>
          <w:p w14:paraId="6F0BC328" w14:textId="77777777" w:rsidR="00E214A8" w:rsidRDefault="00E214A8" w:rsidP="00F4325E">
            <w:pPr>
              <w:pStyle w:val="Conteni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09F">
              <w:t>Acceder al panel administrativo del sistema.</w:t>
            </w:r>
          </w:p>
        </w:tc>
        <w:tc>
          <w:tcPr>
            <w:tcW w:w="4394" w:type="dxa"/>
          </w:tcPr>
          <w:p w14:paraId="314AD416" w14:textId="77777777" w:rsidR="00E214A8" w:rsidRPr="00F8509F" w:rsidRDefault="00E214A8" w:rsidP="00F4325E">
            <w:pPr>
              <w:pStyle w:val="Conteni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09F">
              <w:t>Realizar el mantenimiento del inventario, actualizar precios de los libros y supervisar el flujo de ventas diarias del negocio.</w:t>
            </w:r>
          </w:p>
        </w:tc>
        <w:tc>
          <w:tcPr>
            <w:tcW w:w="5387" w:type="dxa"/>
          </w:tcPr>
          <w:p w14:paraId="1EB721E4" w14:textId="77777777" w:rsidR="00E214A8" w:rsidRPr="00F8509F" w:rsidRDefault="00E214A8" w:rsidP="00F4325E">
            <w:pPr>
              <w:pStyle w:val="Conteni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09F">
              <w:t>Se requiere una validación de rol administrativo. El usuario debe poder crear, leer, actualizar y eliminar (CRUD) registros de libros y ver gráficos de ventas.</w:t>
            </w:r>
          </w:p>
        </w:tc>
      </w:tr>
      <w:tr w:rsidR="00E214A8" w:rsidRPr="00F8509F" w14:paraId="5E829466" w14:textId="77777777" w:rsidTr="00F432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" w:type="dxa"/>
          </w:tcPr>
          <w:p w14:paraId="6349CDB3" w14:textId="77777777" w:rsidR="00E214A8" w:rsidRDefault="00E214A8" w:rsidP="00F4325E">
            <w:pPr>
              <w:pStyle w:val="Contenido"/>
              <w:jc w:val="both"/>
            </w:pPr>
            <w:r>
              <w:t>5</w:t>
            </w:r>
          </w:p>
        </w:tc>
        <w:tc>
          <w:tcPr>
            <w:tcW w:w="2005" w:type="dxa"/>
          </w:tcPr>
          <w:p w14:paraId="21653F58" w14:textId="77777777" w:rsidR="00E214A8" w:rsidRDefault="00E214A8" w:rsidP="00F4325E">
            <w:pPr>
              <w:pStyle w:val="Conteni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Usuario</w:t>
            </w:r>
          </w:p>
        </w:tc>
        <w:tc>
          <w:tcPr>
            <w:tcW w:w="3297" w:type="dxa"/>
          </w:tcPr>
          <w:p w14:paraId="443BDB59" w14:textId="77777777" w:rsidR="00E214A8" w:rsidRDefault="00E214A8" w:rsidP="00F4325E">
            <w:pPr>
              <w:pStyle w:val="Conteni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509F">
              <w:t>Aplicar códigos de descuento y cupones de fidelidad.</w:t>
            </w:r>
          </w:p>
        </w:tc>
        <w:tc>
          <w:tcPr>
            <w:tcW w:w="4394" w:type="dxa"/>
          </w:tcPr>
          <w:p w14:paraId="475AD101" w14:textId="77777777" w:rsidR="00E214A8" w:rsidRPr="00F8509F" w:rsidRDefault="00E214A8" w:rsidP="00F4325E">
            <w:pPr>
              <w:pStyle w:val="Conteni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509F">
              <w:t>Obtener beneficios económicos en las compras realizadas, incentivando la lealtad del cliente hacia la librería Libro/Xpress.</w:t>
            </w:r>
          </w:p>
        </w:tc>
        <w:tc>
          <w:tcPr>
            <w:tcW w:w="5387" w:type="dxa"/>
          </w:tcPr>
          <w:p w14:paraId="0210EDE1" w14:textId="77777777" w:rsidR="00E214A8" w:rsidRPr="00F8509F" w:rsidRDefault="00E214A8" w:rsidP="00F4325E">
            <w:pPr>
              <w:pStyle w:val="Conteni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509F">
              <w:t>El sistema debe verificar en tiempo real si el cupón está vigente y aplicar el descuento al total antes de proceder al pago. Debe mostrar un mensaje de error si el código expiró.</w:t>
            </w:r>
          </w:p>
        </w:tc>
      </w:tr>
      <w:tr w:rsidR="00E214A8" w:rsidRPr="00F8509F" w14:paraId="42FBC914" w14:textId="77777777" w:rsidTr="00F432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" w:type="dxa"/>
          </w:tcPr>
          <w:p w14:paraId="5283E7B8" w14:textId="77777777" w:rsidR="00E214A8" w:rsidRDefault="00E214A8" w:rsidP="00F4325E">
            <w:pPr>
              <w:pStyle w:val="Contenido"/>
              <w:jc w:val="both"/>
            </w:pPr>
            <w:r>
              <w:t>6</w:t>
            </w:r>
          </w:p>
        </w:tc>
        <w:tc>
          <w:tcPr>
            <w:tcW w:w="2005" w:type="dxa"/>
          </w:tcPr>
          <w:p w14:paraId="295D6672" w14:textId="77777777" w:rsidR="00E214A8" w:rsidRDefault="00E214A8" w:rsidP="00F4325E">
            <w:pPr>
              <w:pStyle w:val="Conteni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Usuario</w:t>
            </w:r>
          </w:p>
        </w:tc>
        <w:tc>
          <w:tcPr>
            <w:tcW w:w="3297" w:type="dxa"/>
          </w:tcPr>
          <w:p w14:paraId="7F2FECC4" w14:textId="77777777" w:rsidR="00E214A8" w:rsidRDefault="00E214A8" w:rsidP="00F4325E">
            <w:pPr>
              <w:pStyle w:val="Conteni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09F">
              <w:t>Consultar el historial detallado de pedidos anteriores.</w:t>
            </w:r>
          </w:p>
        </w:tc>
        <w:tc>
          <w:tcPr>
            <w:tcW w:w="4394" w:type="dxa"/>
          </w:tcPr>
          <w:p w14:paraId="6C9B14BC" w14:textId="77777777" w:rsidR="00E214A8" w:rsidRPr="00F8509F" w:rsidRDefault="00E214A8" w:rsidP="00F4325E">
            <w:pPr>
              <w:pStyle w:val="Conteni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09F">
              <w:t xml:space="preserve">Llevar un control personal de las adquisiciones realizadas y verificar el </w:t>
            </w:r>
            <w:r w:rsidRPr="00F8509F">
              <w:lastRenderedPageBreak/>
              <w:t>estado actual de los envíos o entregas pendientes.</w:t>
            </w:r>
          </w:p>
        </w:tc>
        <w:tc>
          <w:tcPr>
            <w:tcW w:w="5387" w:type="dxa"/>
          </w:tcPr>
          <w:p w14:paraId="1477621E" w14:textId="77777777" w:rsidR="00E214A8" w:rsidRPr="00F8509F" w:rsidRDefault="00E214A8" w:rsidP="00F4325E">
            <w:pPr>
              <w:pStyle w:val="Conteni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09F">
              <w:lastRenderedPageBreak/>
              <w:t xml:space="preserve">El panel de usuario debe listar las compras con fecha, monto y estado </w:t>
            </w:r>
            <w:r w:rsidRPr="00F8509F">
              <w:lastRenderedPageBreak/>
              <w:t>(enviado/entregado). Debe permitir visualizar el detalle de productos de cada orden pasada.</w:t>
            </w:r>
          </w:p>
        </w:tc>
      </w:tr>
      <w:tr w:rsidR="00E214A8" w:rsidRPr="00F8509F" w14:paraId="52C6F6D3" w14:textId="77777777" w:rsidTr="00F432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" w:type="dxa"/>
          </w:tcPr>
          <w:p w14:paraId="505DD63D" w14:textId="77777777" w:rsidR="00E214A8" w:rsidRDefault="00E214A8" w:rsidP="00F4325E">
            <w:pPr>
              <w:pStyle w:val="Contenido"/>
              <w:jc w:val="both"/>
            </w:pPr>
            <w:r>
              <w:lastRenderedPageBreak/>
              <w:t>7</w:t>
            </w:r>
          </w:p>
        </w:tc>
        <w:tc>
          <w:tcPr>
            <w:tcW w:w="2005" w:type="dxa"/>
          </w:tcPr>
          <w:p w14:paraId="3AF0B10F" w14:textId="77777777" w:rsidR="00E214A8" w:rsidRDefault="00E214A8" w:rsidP="00F4325E">
            <w:pPr>
              <w:pStyle w:val="Conteni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Usuario</w:t>
            </w:r>
          </w:p>
        </w:tc>
        <w:tc>
          <w:tcPr>
            <w:tcW w:w="3297" w:type="dxa"/>
          </w:tcPr>
          <w:p w14:paraId="3EC5708E" w14:textId="77777777" w:rsidR="00E214A8" w:rsidRDefault="00E214A8" w:rsidP="00F4325E">
            <w:pPr>
              <w:pStyle w:val="Conteni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509F">
              <w:t>Sincronizar el stock entre la tienda física y la web.</w:t>
            </w:r>
          </w:p>
        </w:tc>
        <w:tc>
          <w:tcPr>
            <w:tcW w:w="4394" w:type="dxa"/>
          </w:tcPr>
          <w:p w14:paraId="377BC4D6" w14:textId="77777777" w:rsidR="00E214A8" w:rsidRPr="00F8509F" w:rsidRDefault="00E214A8" w:rsidP="00F4325E">
            <w:pPr>
              <w:pStyle w:val="Conteni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509F">
              <w:t>Evitar la venta de productos agotados, garantizando que la disponibilidad mostrada al cliente sea verídica en ambos canales de venta.</w:t>
            </w:r>
          </w:p>
        </w:tc>
        <w:tc>
          <w:tcPr>
            <w:tcW w:w="5387" w:type="dxa"/>
          </w:tcPr>
          <w:p w14:paraId="223B2A00" w14:textId="77777777" w:rsidR="00E214A8" w:rsidRPr="00F8509F" w:rsidRDefault="00E214A8" w:rsidP="00F4325E">
            <w:pPr>
              <w:pStyle w:val="Conteni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509F">
              <w:t>Al registrar una venta física, el stock en la web debe disminuir automáticamente. Si un producto llega a stock cero, debe marcarse como "Agotado" en la plataforma online.</w:t>
            </w:r>
          </w:p>
        </w:tc>
      </w:tr>
      <w:tr w:rsidR="00E214A8" w:rsidRPr="00F8509F" w14:paraId="52B38B1C" w14:textId="77777777" w:rsidTr="00F432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" w:type="dxa"/>
          </w:tcPr>
          <w:p w14:paraId="35F7D8AA" w14:textId="77777777" w:rsidR="00E214A8" w:rsidRDefault="00E214A8" w:rsidP="00F4325E">
            <w:pPr>
              <w:pStyle w:val="Contenido"/>
              <w:jc w:val="both"/>
            </w:pPr>
            <w:r>
              <w:t>8</w:t>
            </w:r>
          </w:p>
        </w:tc>
        <w:tc>
          <w:tcPr>
            <w:tcW w:w="2005" w:type="dxa"/>
          </w:tcPr>
          <w:p w14:paraId="003FCDB3" w14:textId="77777777" w:rsidR="00E214A8" w:rsidRDefault="00E214A8" w:rsidP="00F4325E">
            <w:pPr>
              <w:pStyle w:val="Conteni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Usuario</w:t>
            </w:r>
          </w:p>
        </w:tc>
        <w:tc>
          <w:tcPr>
            <w:tcW w:w="3297" w:type="dxa"/>
          </w:tcPr>
          <w:p w14:paraId="2AC2FAA2" w14:textId="77777777" w:rsidR="00E214A8" w:rsidRDefault="00E214A8" w:rsidP="00F4325E">
            <w:pPr>
              <w:pStyle w:val="Conteni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09F">
              <w:t>Generar y descargar facturas digitales de compra</w:t>
            </w:r>
          </w:p>
        </w:tc>
        <w:tc>
          <w:tcPr>
            <w:tcW w:w="4394" w:type="dxa"/>
          </w:tcPr>
          <w:p w14:paraId="1515F1F2" w14:textId="77777777" w:rsidR="00E214A8" w:rsidRPr="00F8509F" w:rsidRDefault="00E214A8" w:rsidP="00F4325E">
            <w:pPr>
              <w:pStyle w:val="Conteni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09F">
              <w:t>Disponer de un respaldo legal y contable de la transacción realizada, facilitando la organización de los gastos del comprador.</w:t>
            </w:r>
          </w:p>
        </w:tc>
        <w:tc>
          <w:tcPr>
            <w:tcW w:w="5387" w:type="dxa"/>
          </w:tcPr>
          <w:p w14:paraId="05EF91A8" w14:textId="77777777" w:rsidR="00E214A8" w:rsidRPr="00F8509F" w:rsidRDefault="00E214A8" w:rsidP="00F4325E">
            <w:pPr>
              <w:pStyle w:val="Conteni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09F">
              <w:t>Tras cada compra exitosa, el sistema debe habilitar un botón de descarga. El archivo generado debe estar en formato PDF y contener todos los datos fiscales de la librería.</w:t>
            </w:r>
          </w:p>
        </w:tc>
      </w:tr>
    </w:tbl>
    <w:p w14:paraId="77B02886" w14:textId="77777777" w:rsidR="009254C8" w:rsidRDefault="009254C8" w:rsidP="00CD528B">
      <w:pPr>
        <w:pStyle w:val="Contenido"/>
        <w:sectPr w:rsidR="009254C8" w:rsidSect="000C2408">
          <w:pgSz w:w="16838" w:h="11906" w:orient="landscape" w:code="9"/>
          <w:pgMar w:top="936" w:right="720" w:bottom="936" w:left="720" w:header="0" w:footer="289" w:gutter="0"/>
          <w:pgNumType w:start="1"/>
          <w:cols w:space="720"/>
          <w:docGrid w:linePitch="382"/>
        </w:sectPr>
      </w:pPr>
    </w:p>
    <w:p w14:paraId="41C0B4D6" w14:textId="231D9F30" w:rsidR="00CD528B" w:rsidRDefault="00CD528B" w:rsidP="00D077E9">
      <w:pPr>
        <w:pStyle w:val="Ttulo1"/>
      </w:pPr>
      <w:proofErr w:type="spellStart"/>
      <w:r>
        <w:lastRenderedPageBreak/>
        <w:t>Product</w:t>
      </w:r>
      <w:proofErr w:type="spellEnd"/>
      <w:r>
        <w:t xml:space="preserve"> Backlog</w:t>
      </w:r>
    </w:p>
    <w:tbl>
      <w:tblPr>
        <w:tblStyle w:val="Tablanormal5"/>
        <w:tblW w:w="15433" w:type="dxa"/>
        <w:tblLook w:val="04A0" w:firstRow="1" w:lastRow="0" w:firstColumn="1" w:lastColumn="0" w:noHBand="0" w:noVBand="1"/>
      </w:tblPr>
      <w:tblGrid>
        <w:gridCol w:w="606"/>
        <w:gridCol w:w="2513"/>
        <w:gridCol w:w="2835"/>
        <w:gridCol w:w="4394"/>
        <w:gridCol w:w="1559"/>
        <w:gridCol w:w="1418"/>
        <w:gridCol w:w="2108"/>
      </w:tblGrid>
      <w:tr w:rsidR="00F757CE" w14:paraId="2FB37589" w14:textId="77777777" w:rsidTr="00F757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06" w:type="dxa"/>
          </w:tcPr>
          <w:p w14:paraId="0AAFA252" w14:textId="16C949E5" w:rsidR="006823F2" w:rsidRDefault="006823F2" w:rsidP="00CD528B">
            <w:pPr>
              <w:pStyle w:val="Contenido"/>
            </w:pPr>
            <w:r>
              <w:t>Id</w:t>
            </w:r>
          </w:p>
        </w:tc>
        <w:tc>
          <w:tcPr>
            <w:tcW w:w="2513" w:type="dxa"/>
          </w:tcPr>
          <w:p w14:paraId="0EF2E5BB" w14:textId="2E959E50" w:rsidR="006823F2" w:rsidRDefault="006823F2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Como un…</w:t>
            </w:r>
          </w:p>
        </w:tc>
        <w:tc>
          <w:tcPr>
            <w:tcW w:w="2835" w:type="dxa"/>
          </w:tcPr>
          <w:p w14:paraId="1763E46B" w14:textId="33192A1D" w:rsidR="006823F2" w:rsidRDefault="006823F2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Necesito…</w:t>
            </w:r>
          </w:p>
        </w:tc>
        <w:tc>
          <w:tcPr>
            <w:tcW w:w="4394" w:type="dxa"/>
          </w:tcPr>
          <w:p w14:paraId="6E3E9A29" w14:textId="3A4FB76A" w:rsidR="006823F2" w:rsidRDefault="006823F2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Para…</w:t>
            </w:r>
          </w:p>
        </w:tc>
        <w:tc>
          <w:tcPr>
            <w:tcW w:w="1559" w:type="dxa"/>
          </w:tcPr>
          <w:p w14:paraId="72AD070F" w14:textId="4A369868" w:rsidR="006823F2" w:rsidRDefault="006823F2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</w:t>
            </w:r>
          </w:p>
        </w:tc>
        <w:tc>
          <w:tcPr>
            <w:tcW w:w="1418" w:type="dxa"/>
          </w:tcPr>
          <w:p w14:paraId="72F4C780" w14:textId="5A805861" w:rsidR="006823F2" w:rsidRDefault="006823F2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Sprint</w:t>
            </w:r>
          </w:p>
        </w:tc>
        <w:tc>
          <w:tcPr>
            <w:tcW w:w="2108" w:type="dxa"/>
          </w:tcPr>
          <w:p w14:paraId="33967FD9" w14:textId="4B9D84CB" w:rsidR="006823F2" w:rsidRDefault="006823F2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E877EA" w14:paraId="615B0659" w14:textId="77777777" w:rsidTr="00F75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12B0CA1C" w14:textId="2D0107D7" w:rsidR="00E877EA" w:rsidRDefault="00E877EA" w:rsidP="00E877EA">
            <w:pPr>
              <w:pStyle w:val="Contenido"/>
            </w:pPr>
            <w:r>
              <w:t>1</w:t>
            </w:r>
          </w:p>
        </w:tc>
        <w:tc>
          <w:tcPr>
            <w:tcW w:w="2513" w:type="dxa"/>
          </w:tcPr>
          <w:p w14:paraId="234656A3" w14:textId="79D69B30" w:rsidR="00E877EA" w:rsidRDefault="00E877EA" w:rsidP="00E877E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Administrador</w:t>
            </w:r>
          </w:p>
        </w:tc>
        <w:tc>
          <w:tcPr>
            <w:tcW w:w="2835" w:type="dxa"/>
          </w:tcPr>
          <w:p w14:paraId="5C76631C" w14:textId="312B5441" w:rsidR="00E877EA" w:rsidRDefault="00E877EA" w:rsidP="00E877E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3B5A">
              <w:t>Registrarme e iniciar sesión en la plataforma.</w:t>
            </w:r>
          </w:p>
        </w:tc>
        <w:tc>
          <w:tcPr>
            <w:tcW w:w="4394" w:type="dxa"/>
          </w:tcPr>
          <w:p w14:paraId="44C51658" w14:textId="10B7A376" w:rsidR="00E877EA" w:rsidRDefault="00E877EA" w:rsidP="00E877E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3B5A">
              <w:t>Poder crear un perfil único que me identifique en el sistema y me permita acceder a las funciones restringidas de compra y gestión personal.</w:t>
            </w:r>
          </w:p>
        </w:tc>
        <w:tc>
          <w:tcPr>
            <w:tcW w:w="1559" w:type="dxa"/>
          </w:tcPr>
          <w:p w14:paraId="57F6FA65" w14:textId="4B3AD3DA" w:rsidR="00E877EA" w:rsidRDefault="00E877EA" w:rsidP="00E877E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418" w:type="dxa"/>
          </w:tcPr>
          <w:p w14:paraId="38F0D905" w14:textId="28D620BC" w:rsidR="00E877EA" w:rsidRDefault="00E877EA" w:rsidP="00E877E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08" w:type="dxa"/>
          </w:tcPr>
          <w:p w14:paraId="0AC276FA" w14:textId="14A52983" w:rsidR="00E877EA" w:rsidRDefault="00E877EA" w:rsidP="00E877E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Para Ser Iniciada</w:t>
            </w:r>
          </w:p>
        </w:tc>
      </w:tr>
      <w:tr w:rsidR="00E877EA" w14:paraId="669B3007" w14:textId="77777777" w:rsidTr="00F75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7C0F60A4" w14:textId="7FABE0D8" w:rsidR="00E877EA" w:rsidRDefault="00E877EA" w:rsidP="00E877EA">
            <w:pPr>
              <w:pStyle w:val="Contenido"/>
            </w:pPr>
            <w:r>
              <w:t>2</w:t>
            </w:r>
          </w:p>
        </w:tc>
        <w:tc>
          <w:tcPr>
            <w:tcW w:w="2513" w:type="dxa"/>
          </w:tcPr>
          <w:p w14:paraId="74FB6B63" w14:textId="7630FD86" w:rsidR="00E877EA" w:rsidRDefault="00E877EA" w:rsidP="00E877E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2835" w:type="dxa"/>
          </w:tcPr>
          <w:p w14:paraId="6C539FE3" w14:textId="1A61CDBB" w:rsidR="00E877EA" w:rsidRDefault="00E877EA" w:rsidP="00E877E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3B5A">
              <w:t>Visualizar y buscar productos en el catálogo.</w:t>
            </w:r>
          </w:p>
        </w:tc>
        <w:tc>
          <w:tcPr>
            <w:tcW w:w="4394" w:type="dxa"/>
          </w:tcPr>
          <w:p w14:paraId="5F29A918" w14:textId="621C1C57" w:rsidR="00E877EA" w:rsidRDefault="00E877EA" w:rsidP="00E877E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3B5A">
              <w:t>Explorar la oferta disponible de libros y papelería de manera rápida, asegurando que encuentro lo que busco antes de iniciar el proceso de compra.</w:t>
            </w:r>
          </w:p>
        </w:tc>
        <w:tc>
          <w:tcPr>
            <w:tcW w:w="1559" w:type="dxa"/>
          </w:tcPr>
          <w:p w14:paraId="5C48F1A2" w14:textId="7C42488D" w:rsidR="00E877EA" w:rsidRDefault="00E877EA" w:rsidP="00E877E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418" w:type="dxa"/>
          </w:tcPr>
          <w:p w14:paraId="756AAD9D" w14:textId="3DBB766F" w:rsidR="00E877EA" w:rsidRDefault="00E877EA" w:rsidP="00E877E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08" w:type="dxa"/>
          </w:tcPr>
          <w:p w14:paraId="1893511B" w14:textId="3AE6CCCE" w:rsidR="00E877EA" w:rsidRDefault="00E877EA" w:rsidP="00E877E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Para Ser Iniciada</w:t>
            </w:r>
          </w:p>
        </w:tc>
      </w:tr>
      <w:tr w:rsidR="00E877EA" w14:paraId="6EC6C6F6" w14:textId="77777777" w:rsidTr="00F75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6A8E77B9" w14:textId="4E086F95" w:rsidR="00E877EA" w:rsidRDefault="00E877EA" w:rsidP="00E877EA">
            <w:pPr>
              <w:pStyle w:val="Contenido"/>
            </w:pPr>
            <w:r>
              <w:t>3</w:t>
            </w:r>
          </w:p>
        </w:tc>
        <w:tc>
          <w:tcPr>
            <w:tcW w:w="2513" w:type="dxa"/>
          </w:tcPr>
          <w:p w14:paraId="7693E5B8" w14:textId="7E4AE67F" w:rsidR="00E877EA" w:rsidRDefault="00E877EA" w:rsidP="00E877E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2835" w:type="dxa"/>
          </w:tcPr>
          <w:p w14:paraId="22E0CB2B" w14:textId="44FC7FC4" w:rsidR="00E877EA" w:rsidRDefault="00E877EA" w:rsidP="00E877E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3B5A">
              <w:t>Gestionar el carrito de compras y realizar el pago.</w:t>
            </w:r>
          </w:p>
        </w:tc>
        <w:tc>
          <w:tcPr>
            <w:tcW w:w="4394" w:type="dxa"/>
          </w:tcPr>
          <w:p w14:paraId="24DEE5E6" w14:textId="10A79D26" w:rsidR="00E877EA" w:rsidRDefault="00E877EA" w:rsidP="00E877E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3B5A">
              <w:t>Finalizar la adquisición de mis artículos seleccionados mediante un flujo de pago seguro que garantice la correcta recepción de mi orden de compra.</w:t>
            </w:r>
          </w:p>
        </w:tc>
        <w:tc>
          <w:tcPr>
            <w:tcW w:w="1559" w:type="dxa"/>
          </w:tcPr>
          <w:p w14:paraId="162661A7" w14:textId="2224E7DF" w:rsidR="00E877EA" w:rsidRDefault="00E877EA" w:rsidP="00E877E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418" w:type="dxa"/>
          </w:tcPr>
          <w:p w14:paraId="597D06E1" w14:textId="3DF7C29F" w:rsidR="00E877EA" w:rsidRDefault="00E877EA" w:rsidP="00E877E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108" w:type="dxa"/>
          </w:tcPr>
          <w:p w14:paraId="2C7DBCF5" w14:textId="3667ED54" w:rsidR="00E877EA" w:rsidRDefault="00E877EA" w:rsidP="00E877E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Para Ser Iniciada</w:t>
            </w:r>
          </w:p>
        </w:tc>
      </w:tr>
      <w:tr w:rsidR="00E877EA" w14:paraId="451375A6" w14:textId="77777777" w:rsidTr="00F75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399E3775" w14:textId="7A3DE388" w:rsidR="00E877EA" w:rsidRDefault="00E877EA" w:rsidP="00E877EA">
            <w:pPr>
              <w:pStyle w:val="Contenido"/>
            </w:pPr>
            <w:r>
              <w:t>4</w:t>
            </w:r>
          </w:p>
        </w:tc>
        <w:tc>
          <w:tcPr>
            <w:tcW w:w="2513" w:type="dxa"/>
          </w:tcPr>
          <w:p w14:paraId="05C245F8" w14:textId="334EDC82" w:rsidR="00E877EA" w:rsidRDefault="00E877EA" w:rsidP="00E877E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2835" w:type="dxa"/>
          </w:tcPr>
          <w:p w14:paraId="0902F2FE" w14:textId="736E23B1" w:rsidR="00E877EA" w:rsidRPr="009F3B5A" w:rsidRDefault="00E877EA" w:rsidP="00E877E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3B5A">
              <w:t>Acceder al panel de administración de inventario.</w:t>
            </w:r>
          </w:p>
        </w:tc>
        <w:tc>
          <w:tcPr>
            <w:tcW w:w="4394" w:type="dxa"/>
          </w:tcPr>
          <w:p w14:paraId="5130C114" w14:textId="635C2D8B" w:rsidR="00E877EA" w:rsidRPr="009F3B5A" w:rsidRDefault="00E877EA" w:rsidP="00E877E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3B5A">
              <w:t>Mantener actualizada la base de datos de productos y precios, permitiendo que el negocio refleje información real a todos los clientes.</w:t>
            </w:r>
          </w:p>
        </w:tc>
        <w:tc>
          <w:tcPr>
            <w:tcW w:w="1559" w:type="dxa"/>
          </w:tcPr>
          <w:p w14:paraId="566C0F0E" w14:textId="624C0B3B" w:rsidR="00E877EA" w:rsidRDefault="00E877EA" w:rsidP="00E877E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1418" w:type="dxa"/>
          </w:tcPr>
          <w:p w14:paraId="0A8A706B" w14:textId="1A57B931" w:rsidR="00E877EA" w:rsidRDefault="00E877EA" w:rsidP="00E877E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108" w:type="dxa"/>
          </w:tcPr>
          <w:p w14:paraId="7C0774A9" w14:textId="32684FB7" w:rsidR="00E877EA" w:rsidRDefault="00E877EA" w:rsidP="00E877E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Para Ser Iniciada</w:t>
            </w:r>
          </w:p>
        </w:tc>
      </w:tr>
      <w:tr w:rsidR="00E877EA" w14:paraId="3FA72111" w14:textId="77777777" w:rsidTr="00F75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16953DB2" w14:textId="66C6DAD2" w:rsidR="00E877EA" w:rsidRDefault="00E877EA" w:rsidP="00E877EA">
            <w:pPr>
              <w:pStyle w:val="Contenido"/>
            </w:pPr>
            <w:r>
              <w:t>5</w:t>
            </w:r>
          </w:p>
        </w:tc>
        <w:tc>
          <w:tcPr>
            <w:tcW w:w="2513" w:type="dxa"/>
          </w:tcPr>
          <w:p w14:paraId="766C87B7" w14:textId="75C5A518" w:rsidR="00E877EA" w:rsidRDefault="00E877EA" w:rsidP="00E877E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2835" w:type="dxa"/>
          </w:tcPr>
          <w:p w14:paraId="3C9F5E35" w14:textId="3A5B7EC2" w:rsidR="00E877EA" w:rsidRPr="009F3B5A" w:rsidRDefault="00E877EA" w:rsidP="00E877E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3B5A">
              <w:t>Aplicar cupones de descuento y promociones.</w:t>
            </w:r>
          </w:p>
        </w:tc>
        <w:tc>
          <w:tcPr>
            <w:tcW w:w="4394" w:type="dxa"/>
          </w:tcPr>
          <w:p w14:paraId="48EDF24B" w14:textId="631AA7D3" w:rsidR="00E877EA" w:rsidRPr="009F3B5A" w:rsidRDefault="00E877EA" w:rsidP="00E877E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3B5A">
              <w:t>Aprovechar ofertas especiales y beneficios por fidelidad, mejorando mi experiencia como cliente frecuente de la librería Libro/Xpress.</w:t>
            </w:r>
          </w:p>
        </w:tc>
        <w:tc>
          <w:tcPr>
            <w:tcW w:w="1559" w:type="dxa"/>
          </w:tcPr>
          <w:p w14:paraId="6B74F552" w14:textId="10A53135" w:rsidR="00E877EA" w:rsidRDefault="00E877EA" w:rsidP="00E877E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3B5A">
              <w:t>Baja</w:t>
            </w:r>
          </w:p>
        </w:tc>
        <w:tc>
          <w:tcPr>
            <w:tcW w:w="1418" w:type="dxa"/>
          </w:tcPr>
          <w:p w14:paraId="00F42EF9" w14:textId="2C5D72C8" w:rsidR="00E877EA" w:rsidRDefault="00E877EA" w:rsidP="00E877E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108" w:type="dxa"/>
          </w:tcPr>
          <w:p w14:paraId="32BAB464" w14:textId="180922CC" w:rsidR="00E877EA" w:rsidRDefault="00E877EA" w:rsidP="00E877E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Para Ser Iniciada</w:t>
            </w:r>
          </w:p>
        </w:tc>
      </w:tr>
      <w:tr w:rsidR="00E877EA" w14:paraId="1B1D7AF9" w14:textId="77777777" w:rsidTr="00F75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09AC6C1F" w14:textId="3188B22B" w:rsidR="00E877EA" w:rsidRDefault="00E877EA" w:rsidP="00E877EA">
            <w:pPr>
              <w:pStyle w:val="Contenido"/>
            </w:pPr>
            <w:r>
              <w:lastRenderedPageBreak/>
              <w:t>6</w:t>
            </w:r>
          </w:p>
        </w:tc>
        <w:tc>
          <w:tcPr>
            <w:tcW w:w="2513" w:type="dxa"/>
          </w:tcPr>
          <w:p w14:paraId="36BCA273" w14:textId="6427EF17" w:rsidR="00E877EA" w:rsidRDefault="00E877EA" w:rsidP="00E877E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2835" w:type="dxa"/>
          </w:tcPr>
          <w:p w14:paraId="7DB0F0A9" w14:textId="6B0C2C88" w:rsidR="00E877EA" w:rsidRPr="009F3B5A" w:rsidRDefault="00E877EA" w:rsidP="00E877E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Consultar el historial detallado de mis pedidos.</w:t>
            </w:r>
          </w:p>
        </w:tc>
        <w:tc>
          <w:tcPr>
            <w:tcW w:w="4394" w:type="dxa"/>
          </w:tcPr>
          <w:p w14:paraId="080D9043" w14:textId="4D153BD1" w:rsidR="00E877EA" w:rsidRPr="009F3B5A" w:rsidRDefault="00E877EA" w:rsidP="00E877E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3B5A">
              <w:t>Revisar mis transacciones pasadas y monitorear el estado de mis envíos actuales para tener claridad sobre el ciclo de vida de mis compras.</w:t>
            </w:r>
          </w:p>
        </w:tc>
        <w:tc>
          <w:tcPr>
            <w:tcW w:w="1559" w:type="dxa"/>
          </w:tcPr>
          <w:p w14:paraId="0B642067" w14:textId="42A495AB" w:rsidR="00E877EA" w:rsidRDefault="00E877EA" w:rsidP="00E877E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Baja</w:t>
            </w:r>
          </w:p>
        </w:tc>
        <w:tc>
          <w:tcPr>
            <w:tcW w:w="1418" w:type="dxa"/>
          </w:tcPr>
          <w:p w14:paraId="1B3BBC87" w14:textId="3F0EABAB" w:rsidR="00E877EA" w:rsidRDefault="00E877EA" w:rsidP="00E877E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108" w:type="dxa"/>
          </w:tcPr>
          <w:p w14:paraId="5DBC47DB" w14:textId="30DCA433" w:rsidR="00E877EA" w:rsidRDefault="00E877EA" w:rsidP="00E877E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Para Ser Iniciada</w:t>
            </w:r>
          </w:p>
        </w:tc>
      </w:tr>
      <w:tr w:rsidR="00E877EA" w14:paraId="2FB1E39C" w14:textId="77777777" w:rsidTr="00F75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550350D6" w14:textId="1B9413A5" w:rsidR="00E877EA" w:rsidRDefault="00E877EA" w:rsidP="00E877EA">
            <w:pPr>
              <w:pStyle w:val="Contenido"/>
            </w:pPr>
            <w:r>
              <w:t>7</w:t>
            </w:r>
          </w:p>
        </w:tc>
        <w:tc>
          <w:tcPr>
            <w:tcW w:w="2513" w:type="dxa"/>
          </w:tcPr>
          <w:p w14:paraId="7B410C49" w14:textId="1AC24FA0" w:rsidR="00E877EA" w:rsidRDefault="00E877EA" w:rsidP="00E877E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2835" w:type="dxa"/>
          </w:tcPr>
          <w:p w14:paraId="098157F7" w14:textId="2B7566D2" w:rsidR="00E877EA" w:rsidRPr="009F3B5A" w:rsidRDefault="00E877EA" w:rsidP="00E877E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3B5A">
              <w:t>Sincronizar el stock entre la tienda física y la web.</w:t>
            </w:r>
          </w:p>
        </w:tc>
        <w:tc>
          <w:tcPr>
            <w:tcW w:w="4394" w:type="dxa"/>
          </w:tcPr>
          <w:p w14:paraId="4218538E" w14:textId="51F65AE2" w:rsidR="00E877EA" w:rsidRPr="009F3B5A" w:rsidRDefault="00E877EA" w:rsidP="00E877E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3B5A">
              <w:t>Garantizar que no existan errores de disponibilidad (</w:t>
            </w:r>
            <w:proofErr w:type="spellStart"/>
            <w:r w:rsidRPr="009F3B5A">
              <w:t>overselling</w:t>
            </w:r>
            <w:proofErr w:type="spellEnd"/>
            <w:r w:rsidRPr="009F3B5A">
              <w:t>), manteniendo la integridad de los datos de inventario en todos los canales</w:t>
            </w:r>
          </w:p>
        </w:tc>
        <w:tc>
          <w:tcPr>
            <w:tcW w:w="1559" w:type="dxa"/>
          </w:tcPr>
          <w:p w14:paraId="3A4A4A99" w14:textId="73096CB6" w:rsidR="00E877EA" w:rsidRDefault="00E877EA" w:rsidP="00E877E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1418" w:type="dxa"/>
          </w:tcPr>
          <w:p w14:paraId="4F1CAB85" w14:textId="4B9C6F70" w:rsidR="00E877EA" w:rsidRDefault="00E877EA" w:rsidP="00E877E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108" w:type="dxa"/>
          </w:tcPr>
          <w:p w14:paraId="19ECE24A" w14:textId="4B6BF620" w:rsidR="00E877EA" w:rsidRDefault="00E877EA" w:rsidP="00E877E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Para Ser Iniciada</w:t>
            </w:r>
          </w:p>
        </w:tc>
      </w:tr>
      <w:tr w:rsidR="00E877EA" w14:paraId="6D1D9EA4" w14:textId="77777777" w:rsidTr="00F432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7876D875" w14:textId="77777777" w:rsidR="00E877EA" w:rsidRDefault="00E877EA" w:rsidP="00F4325E">
            <w:pPr>
              <w:pStyle w:val="Contenido"/>
            </w:pPr>
            <w:r>
              <w:t>8</w:t>
            </w:r>
          </w:p>
        </w:tc>
        <w:tc>
          <w:tcPr>
            <w:tcW w:w="2513" w:type="dxa"/>
          </w:tcPr>
          <w:p w14:paraId="025AE630" w14:textId="77777777" w:rsidR="00E877EA" w:rsidRDefault="00E877EA" w:rsidP="00F4325E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2835" w:type="dxa"/>
          </w:tcPr>
          <w:p w14:paraId="743D5F47" w14:textId="77777777" w:rsidR="00E877EA" w:rsidRPr="009F3B5A" w:rsidRDefault="00E877EA" w:rsidP="00F4325E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37FB">
              <w:t>Generar y descargar facturas digitales.</w:t>
            </w:r>
          </w:p>
        </w:tc>
        <w:tc>
          <w:tcPr>
            <w:tcW w:w="4394" w:type="dxa"/>
          </w:tcPr>
          <w:p w14:paraId="717D2E90" w14:textId="77777777" w:rsidR="00E877EA" w:rsidRPr="009F3B5A" w:rsidRDefault="00E877EA" w:rsidP="00F4325E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37FB">
              <w:t>Obtener un comprobante formal y detallado de mi gasto para fines contables o legales, disponible inmediatamente después de realizar el pago.</w:t>
            </w:r>
          </w:p>
        </w:tc>
        <w:tc>
          <w:tcPr>
            <w:tcW w:w="1559" w:type="dxa"/>
          </w:tcPr>
          <w:p w14:paraId="6A704053" w14:textId="77777777" w:rsidR="00E877EA" w:rsidRDefault="00E877EA" w:rsidP="00F4325E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1418" w:type="dxa"/>
          </w:tcPr>
          <w:p w14:paraId="6F608D49" w14:textId="77777777" w:rsidR="00E877EA" w:rsidRDefault="00E877EA" w:rsidP="00F4325E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108" w:type="dxa"/>
          </w:tcPr>
          <w:p w14:paraId="66192141" w14:textId="77777777" w:rsidR="00E877EA" w:rsidRDefault="00E877EA" w:rsidP="00F4325E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Para Ser Iniciada</w:t>
            </w:r>
          </w:p>
        </w:tc>
      </w:tr>
    </w:tbl>
    <w:p w14:paraId="3C0F87D4" w14:textId="77777777" w:rsidR="009254C8" w:rsidRDefault="009254C8" w:rsidP="00CD528B">
      <w:pPr>
        <w:pStyle w:val="Contenido"/>
        <w:sectPr w:rsidR="009254C8" w:rsidSect="00F757CE">
          <w:pgSz w:w="16838" w:h="11906" w:orient="landscape" w:code="9"/>
          <w:pgMar w:top="936" w:right="720" w:bottom="936" w:left="720" w:header="0" w:footer="289" w:gutter="0"/>
          <w:pgNumType w:start="1"/>
          <w:cols w:space="720"/>
          <w:docGrid w:linePitch="382"/>
        </w:sectPr>
      </w:pPr>
    </w:p>
    <w:p w14:paraId="54EA7F14" w14:textId="153EFD09" w:rsidR="00CD528B" w:rsidRDefault="00CD528B" w:rsidP="00D077E9">
      <w:pPr>
        <w:pStyle w:val="Ttulo1"/>
      </w:pPr>
      <w:r>
        <w:lastRenderedPageBreak/>
        <w:t>Programación de Sprint</w:t>
      </w:r>
    </w:p>
    <w:tbl>
      <w:tblPr>
        <w:tblStyle w:val="Tabladelista1clara-nfasis4"/>
        <w:tblW w:w="15829" w:type="dxa"/>
        <w:tblLook w:val="04A0" w:firstRow="1" w:lastRow="0" w:firstColumn="1" w:lastColumn="0" w:noHBand="0" w:noVBand="1"/>
      </w:tblPr>
      <w:tblGrid>
        <w:gridCol w:w="4253"/>
        <w:gridCol w:w="3354"/>
        <w:gridCol w:w="3828"/>
        <w:gridCol w:w="4394"/>
      </w:tblGrid>
      <w:tr w:rsidR="006823F2" w14:paraId="1E5EC489" w14:textId="77777777" w:rsidTr="00F757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513989E9" w14:textId="3DF594ED" w:rsidR="006823F2" w:rsidRDefault="006823F2" w:rsidP="006823F2">
            <w:pPr>
              <w:pStyle w:val="Contenido"/>
            </w:pPr>
            <w:r>
              <w:t>Sprint 1</w:t>
            </w:r>
          </w:p>
        </w:tc>
        <w:tc>
          <w:tcPr>
            <w:tcW w:w="3354" w:type="dxa"/>
          </w:tcPr>
          <w:p w14:paraId="276C8716" w14:textId="339ECE93" w:rsidR="006823F2" w:rsidRDefault="006823F2" w:rsidP="006823F2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Sprint 2</w:t>
            </w:r>
          </w:p>
        </w:tc>
        <w:tc>
          <w:tcPr>
            <w:tcW w:w="3828" w:type="dxa"/>
          </w:tcPr>
          <w:p w14:paraId="09872FDC" w14:textId="6108228F" w:rsidR="006823F2" w:rsidRDefault="006823F2" w:rsidP="006823F2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Sprint 3</w:t>
            </w:r>
          </w:p>
        </w:tc>
        <w:tc>
          <w:tcPr>
            <w:tcW w:w="4394" w:type="dxa"/>
          </w:tcPr>
          <w:p w14:paraId="2243CEBC" w14:textId="7D95D40E" w:rsidR="006823F2" w:rsidRDefault="006823F2" w:rsidP="006823F2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Sprint 4</w:t>
            </w:r>
          </w:p>
        </w:tc>
      </w:tr>
      <w:tr w:rsidR="006823F2" w14:paraId="11D001C1" w14:textId="77777777" w:rsidTr="00F75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34A68520" w14:textId="4B5E40E4" w:rsidR="006823F2" w:rsidRPr="006823F2" w:rsidRDefault="006823F2" w:rsidP="006823F2">
            <w:pPr>
              <w:pStyle w:val="Contenido"/>
              <w:rPr>
                <w:b w:val="0"/>
                <w:bCs w:val="0"/>
              </w:rPr>
            </w:pPr>
            <w:r w:rsidRPr="006823F2">
              <w:rPr>
                <w:b w:val="0"/>
                <w:bCs w:val="0"/>
              </w:rPr>
              <w:t>Fecha inicio y Fecha fin</w:t>
            </w:r>
          </w:p>
        </w:tc>
        <w:tc>
          <w:tcPr>
            <w:tcW w:w="3354" w:type="dxa"/>
          </w:tcPr>
          <w:p w14:paraId="734DEFCB" w14:textId="43A6DE29" w:rsidR="006823F2" w:rsidRPr="006823F2" w:rsidRDefault="00F757CE" w:rsidP="006823F2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Fecha inicio y Fecha fin</w:t>
            </w:r>
          </w:p>
        </w:tc>
        <w:tc>
          <w:tcPr>
            <w:tcW w:w="3828" w:type="dxa"/>
          </w:tcPr>
          <w:p w14:paraId="0FF5306A" w14:textId="73A59D03" w:rsidR="006823F2" w:rsidRPr="006823F2" w:rsidRDefault="00F757CE" w:rsidP="006823F2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Fecha inicio y Fecha fin</w:t>
            </w:r>
          </w:p>
        </w:tc>
        <w:tc>
          <w:tcPr>
            <w:tcW w:w="4394" w:type="dxa"/>
          </w:tcPr>
          <w:p w14:paraId="4C4F1B1D" w14:textId="33857F4A" w:rsidR="006823F2" w:rsidRPr="006823F2" w:rsidRDefault="00F757CE" w:rsidP="006823F2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Fecha inicio y Fecha fin</w:t>
            </w:r>
          </w:p>
        </w:tc>
      </w:tr>
    </w:tbl>
    <w:p w14:paraId="648C2920" w14:textId="77777777" w:rsidR="008438D7" w:rsidRDefault="008438D7" w:rsidP="008438D7">
      <w:pPr>
        <w:pStyle w:val="Contenido"/>
        <w:tabs>
          <w:tab w:val="left" w:pos="1470"/>
          <w:tab w:val="left" w:pos="4740"/>
        </w:tabs>
      </w:pPr>
      <w:r>
        <w:t>27/04/2026 – 28/04/2026                    29/04/2026 – 02/05/2026         03/05/2026 – 05/05/2026             06/05/2026 – 08/05/2026</w:t>
      </w:r>
    </w:p>
    <w:p w14:paraId="4DA9F144" w14:textId="207C8878" w:rsidR="009254C8" w:rsidRDefault="008438D7" w:rsidP="008438D7">
      <w:pPr>
        <w:pStyle w:val="Contenido"/>
        <w:tabs>
          <w:tab w:val="left" w:pos="1545"/>
        </w:tabs>
      </w:pPr>
      <w:r>
        <w:tab/>
      </w:r>
    </w:p>
    <w:p w14:paraId="3ADAA044" w14:textId="0B99A5DB" w:rsidR="008438D7" w:rsidRPr="008438D7" w:rsidRDefault="008438D7" w:rsidP="008438D7">
      <w:pPr>
        <w:tabs>
          <w:tab w:val="left" w:pos="1545"/>
        </w:tabs>
        <w:sectPr w:rsidR="008438D7" w:rsidRPr="008438D7" w:rsidSect="009254C8">
          <w:pgSz w:w="16838" w:h="11906" w:orient="landscape" w:code="9"/>
          <w:pgMar w:top="936" w:right="720" w:bottom="936" w:left="720" w:header="0" w:footer="289" w:gutter="0"/>
          <w:pgNumType w:start="1"/>
          <w:cols w:space="720"/>
          <w:docGrid w:linePitch="382"/>
        </w:sectPr>
      </w:pPr>
      <w:r>
        <w:tab/>
      </w:r>
    </w:p>
    <w:p w14:paraId="2C8400CF" w14:textId="404DB7FF" w:rsidR="007F624A" w:rsidRDefault="007F624A" w:rsidP="00D077E9">
      <w:pPr>
        <w:pStyle w:val="Ttulo1"/>
      </w:pPr>
      <w:r>
        <w:lastRenderedPageBreak/>
        <w:t>Sprint 1</w:t>
      </w:r>
    </w:p>
    <w:p w14:paraId="61D9958A" w14:textId="792865F6" w:rsidR="007F624A" w:rsidRDefault="007F624A" w:rsidP="007F624A">
      <w:pPr>
        <w:pStyle w:val="Ttulo2"/>
      </w:pPr>
      <w:r>
        <w:t>Sprint Backlog</w:t>
      </w:r>
    </w:p>
    <w:p w14:paraId="469A9BD1" w14:textId="51B4D6EC" w:rsidR="007F624A" w:rsidRPr="007F624A" w:rsidRDefault="007F624A" w:rsidP="007F624A">
      <w:pPr>
        <w:pStyle w:val="Contenido"/>
      </w:pPr>
      <w:r>
        <w:t>En la siguiente tabla se deben relacionar únicamente las HU de este sprint</w:t>
      </w:r>
    </w:p>
    <w:tbl>
      <w:tblPr>
        <w:tblStyle w:val="Tablanormal5"/>
        <w:tblW w:w="15433" w:type="dxa"/>
        <w:tblLook w:val="04A0" w:firstRow="1" w:lastRow="0" w:firstColumn="1" w:lastColumn="0" w:noHBand="0" w:noVBand="1"/>
      </w:tblPr>
      <w:tblGrid>
        <w:gridCol w:w="606"/>
        <w:gridCol w:w="2513"/>
        <w:gridCol w:w="2835"/>
        <w:gridCol w:w="4394"/>
        <w:gridCol w:w="1559"/>
        <w:gridCol w:w="1418"/>
        <w:gridCol w:w="2108"/>
      </w:tblGrid>
      <w:tr w:rsidR="007F624A" w14:paraId="0A225130" w14:textId="77777777" w:rsidTr="00246B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06" w:type="dxa"/>
          </w:tcPr>
          <w:p w14:paraId="2839CFCC" w14:textId="77777777" w:rsidR="007F624A" w:rsidRDefault="007F624A" w:rsidP="00246BDA">
            <w:pPr>
              <w:pStyle w:val="Contenido"/>
            </w:pPr>
            <w:r>
              <w:t>Id</w:t>
            </w:r>
          </w:p>
        </w:tc>
        <w:tc>
          <w:tcPr>
            <w:tcW w:w="2513" w:type="dxa"/>
          </w:tcPr>
          <w:p w14:paraId="4CE58938" w14:textId="77777777" w:rsidR="007F624A" w:rsidRDefault="007F624A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Como un…</w:t>
            </w:r>
          </w:p>
        </w:tc>
        <w:tc>
          <w:tcPr>
            <w:tcW w:w="2835" w:type="dxa"/>
          </w:tcPr>
          <w:p w14:paraId="1CCE0775" w14:textId="77777777" w:rsidR="007F624A" w:rsidRDefault="007F624A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Necesito…</w:t>
            </w:r>
          </w:p>
        </w:tc>
        <w:tc>
          <w:tcPr>
            <w:tcW w:w="4394" w:type="dxa"/>
          </w:tcPr>
          <w:p w14:paraId="2700CC60" w14:textId="77777777" w:rsidR="007F624A" w:rsidRDefault="007F624A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Para…</w:t>
            </w:r>
          </w:p>
        </w:tc>
        <w:tc>
          <w:tcPr>
            <w:tcW w:w="1559" w:type="dxa"/>
          </w:tcPr>
          <w:p w14:paraId="64AD538B" w14:textId="77777777" w:rsidR="007F624A" w:rsidRDefault="007F624A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</w:t>
            </w:r>
          </w:p>
        </w:tc>
        <w:tc>
          <w:tcPr>
            <w:tcW w:w="1418" w:type="dxa"/>
          </w:tcPr>
          <w:p w14:paraId="686ADF13" w14:textId="77777777" w:rsidR="007F624A" w:rsidRDefault="007F624A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Sprint</w:t>
            </w:r>
          </w:p>
        </w:tc>
        <w:tc>
          <w:tcPr>
            <w:tcW w:w="2108" w:type="dxa"/>
          </w:tcPr>
          <w:p w14:paraId="66FCC51A" w14:textId="77777777" w:rsidR="007F624A" w:rsidRDefault="007F624A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7F624A" w14:paraId="261B7FC8" w14:textId="77777777" w:rsidTr="00246B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619150A3" w14:textId="3444929E" w:rsidR="007F624A" w:rsidRDefault="00244FAF" w:rsidP="00246BDA">
            <w:pPr>
              <w:pStyle w:val="Contenido"/>
            </w:pPr>
            <w:r>
              <w:t>1</w:t>
            </w:r>
          </w:p>
        </w:tc>
        <w:tc>
          <w:tcPr>
            <w:tcW w:w="2513" w:type="dxa"/>
          </w:tcPr>
          <w:p w14:paraId="1ECF71E1" w14:textId="77777777" w:rsidR="007F624A" w:rsidRDefault="007F624A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Administrador</w:t>
            </w:r>
          </w:p>
        </w:tc>
        <w:tc>
          <w:tcPr>
            <w:tcW w:w="2835" w:type="dxa"/>
          </w:tcPr>
          <w:p w14:paraId="17509776" w14:textId="48519E0F" w:rsidR="007F624A" w:rsidRDefault="00244FAF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44FAF">
              <w:t>Visualizar y buscar productos en el catálogo</w:t>
            </w:r>
          </w:p>
        </w:tc>
        <w:tc>
          <w:tcPr>
            <w:tcW w:w="4394" w:type="dxa"/>
          </w:tcPr>
          <w:p w14:paraId="09CF51BA" w14:textId="3D63E200" w:rsidR="007F624A" w:rsidRDefault="00244FAF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44FAF">
              <w:t>Explorar la oferta de libros y papelería rápidamente antes de comprar.</w:t>
            </w:r>
          </w:p>
        </w:tc>
        <w:tc>
          <w:tcPr>
            <w:tcW w:w="1559" w:type="dxa"/>
          </w:tcPr>
          <w:p w14:paraId="717F0776" w14:textId="77777777" w:rsidR="007F624A" w:rsidRDefault="007F624A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418" w:type="dxa"/>
          </w:tcPr>
          <w:p w14:paraId="314E313B" w14:textId="77777777" w:rsidR="007F624A" w:rsidRDefault="007F624A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08" w:type="dxa"/>
          </w:tcPr>
          <w:p w14:paraId="1FC3658C" w14:textId="77777777" w:rsidR="007F624A" w:rsidRDefault="007F624A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Para Ser Iniciada</w:t>
            </w:r>
          </w:p>
        </w:tc>
      </w:tr>
      <w:tr w:rsidR="007F624A" w14:paraId="41B8F7F8" w14:textId="77777777" w:rsidTr="00246B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0801DFEB" w14:textId="3BE1E3A8" w:rsidR="007F624A" w:rsidRDefault="00244FAF" w:rsidP="00246BDA">
            <w:pPr>
              <w:pStyle w:val="Contenido"/>
            </w:pPr>
            <w:r>
              <w:t>2</w:t>
            </w:r>
          </w:p>
        </w:tc>
        <w:tc>
          <w:tcPr>
            <w:tcW w:w="2513" w:type="dxa"/>
          </w:tcPr>
          <w:p w14:paraId="4AF8000E" w14:textId="7D42822D" w:rsidR="007F624A" w:rsidRDefault="00244FAF" w:rsidP="00246BD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4FAF">
              <w:t>Administrador</w:t>
            </w:r>
          </w:p>
        </w:tc>
        <w:tc>
          <w:tcPr>
            <w:tcW w:w="2835" w:type="dxa"/>
          </w:tcPr>
          <w:p w14:paraId="2726F014" w14:textId="69D4D51B" w:rsidR="007F624A" w:rsidRDefault="00244FAF" w:rsidP="00246BD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4FAF">
              <w:t>Registrarme e iniciar sesión en la plataforma.</w:t>
            </w:r>
          </w:p>
        </w:tc>
        <w:tc>
          <w:tcPr>
            <w:tcW w:w="4394" w:type="dxa"/>
          </w:tcPr>
          <w:p w14:paraId="1BD504B0" w14:textId="21E7E219" w:rsidR="007F624A" w:rsidRDefault="00244FAF" w:rsidP="00246BD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4FAF">
              <w:t>Crear un perfil único que me permita acceder a las funciones de gestión.</w:t>
            </w:r>
          </w:p>
        </w:tc>
        <w:tc>
          <w:tcPr>
            <w:tcW w:w="1559" w:type="dxa"/>
          </w:tcPr>
          <w:p w14:paraId="56218A1C" w14:textId="5465BB12" w:rsidR="007F624A" w:rsidRDefault="00244FAF" w:rsidP="00246BD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418" w:type="dxa"/>
          </w:tcPr>
          <w:p w14:paraId="5FBC3A86" w14:textId="5DC678AE" w:rsidR="007F624A" w:rsidRDefault="00244FAF" w:rsidP="00246BD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08" w:type="dxa"/>
          </w:tcPr>
          <w:p w14:paraId="531E052A" w14:textId="6D57A782" w:rsidR="007F624A" w:rsidRDefault="00244FAF" w:rsidP="00246BD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Para Ser Iniciada</w:t>
            </w:r>
          </w:p>
        </w:tc>
      </w:tr>
      <w:tr w:rsidR="007F624A" w14:paraId="62E47575" w14:textId="77777777" w:rsidTr="00246B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700DCB85" w14:textId="77777777" w:rsidR="007F624A" w:rsidRDefault="007F624A" w:rsidP="00246BDA">
            <w:pPr>
              <w:pStyle w:val="Contenido"/>
            </w:pPr>
          </w:p>
        </w:tc>
        <w:tc>
          <w:tcPr>
            <w:tcW w:w="2513" w:type="dxa"/>
          </w:tcPr>
          <w:p w14:paraId="5C4592C5" w14:textId="77777777" w:rsidR="007F624A" w:rsidRDefault="007F624A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35" w:type="dxa"/>
          </w:tcPr>
          <w:p w14:paraId="741C674E" w14:textId="77777777" w:rsidR="007F624A" w:rsidRDefault="007F624A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94" w:type="dxa"/>
          </w:tcPr>
          <w:p w14:paraId="00B41014" w14:textId="77777777" w:rsidR="007F624A" w:rsidRDefault="007F624A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59" w:type="dxa"/>
          </w:tcPr>
          <w:p w14:paraId="16D982BF" w14:textId="77777777" w:rsidR="007F624A" w:rsidRDefault="007F624A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8" w:type="dxa"/>
          </w:tcPr>
          <w:p w14:paraId="317984B3" w14:textId="77777777" w:rsidR="007F624A" w:rsidRDefault="007F624A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08" w:type="dxa"/>
          </w:tcPr>
          <w:p w14:paraId="1DE4858F" w14:textId="77777777" w:rsidR="007F624A" w:rsidRDefault="007F624A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6239E11" w14:textId="77777777" w:rsidR="007F624A" w:rsidRDefault="007F624A" w:rsidP="007F624A">
      <w:pPr>
        <w:sectPr w:rsidR="007F624A" w:rsidSect="007F624A">
          <w:pgSz w:w="16838" w:h="11906" w:orient="landscape" w:code="9"/>
          <w:pgMar w:top="936" w:right="720" w:bottom="936" w:left="720" w:header="0" w:footer="289" w:gutter="0"/>
          <w:pgNumType w:start="1"/>
          <w:cols w:space="720"/>
          <w:docGrid w:linePitch="382"/>
        </w:sectPr>
      </w:pPr>
    </w:p>
    <w:p w14:paraId="2E7F0995" w14:textId="0573650E" w:rsidR="007F624A" w:rsidRDefault="007F624A" w:rsidP="007F624A">
      <w:pPr>
        <w:pStyle w:val="Ttulo2"/>
      </w:pPr>
      <w:r>
        <w:lastRenderedPageBreak/>
        <w:t>Historias de Usuario</w:t>
      </w:r>
    </w:p>
    <w:p w14:paraId="50F1C567" w14:textId="1DC1D8C6" w:rsidR="007029B1" w:rsidRDefault="007029B1" w:rsidP="007029B1">
      <w:pPr>
        <w:pStyle w:val="Contenido"/>
      </w:pPr>
      <w:r>
        <w:t>La siguiente tabla debe construirse para cada historia de usuario</w:t>
      </w:r>
    </w:p>
    <w:p w14:paraId="30A5D383" w14:textId="64B0092D" w:rsidR="00244FAF" w:rsidRPr="00244FAF" w:rsidRDefault="00244FAF" w:rsidP="007029B1">
      <w:pPr>
        <w:pStyle w:val="Contenido"/>
        <w:rPr>
          <w:b/>
          <w:bCs/>
        </w:rPr>
      </w:pPr>
    </w:p>
    <w:p w14:paraId="505CF337" w14:textId="21D4D0F0" w:rsidR="00244FAF" w:rsidRPr="00244FAF" w:rsidRDefault="00244FAF" w:rsidP="007029B1">
      <w:pPr>
        <w:pStyle w:val="Contenido"/>
        <w:rPr>
          <w:b/>
          <w:bCs/>
        </w:rPr>
      </w:pPr>
      <w:r w:rsidRPr="00244FAF">
        <w:rPr>
          <w:b/>
          <w:bCs/>
        </w:rPr>
        <w:t>HU1</w:t>
      </w:r>
    </w:p>
    <w:tbl>
      <w:tblPr>
        <w:tblW w:w="72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  <w:gridCol w:w="1200"/>
        <w:gridCol w:w="1200"/>
      </w:tblGrid>
      <w:tr w:rsidR="007F624A" w:rsidRPr="007F624A" w14:paraId="6DF32098" w14:textId="77777777" w:rsidTr="007F624A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A4B62" w14:textId="2559F83C" w:rsidR="007F624A" w:rsidRPr="00244FAF" w:rsidRDefault="007F624A" w:rsidP="007F624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244FAF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Código</w:t>
            </w:r>
            <w:r w:rsidR="00DE2562" w:rsidRPr="00244FAF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AE54A" w14:textId="29AC53DE" w:rsidR="007F624A" w:rsidRPr="00244FAF" w:rsidRDefault="007F624A" w:rsidP="007F624A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244FAF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DE2562" w:rsidRPr="00244FAF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HU0</w:t>
            </w:r>
            <w:r w:rsidR="00244FAF" w:rsidRPr="00244FAF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1</w:t>
            </w:r>
            <w:r w:rsidR="00DE2562" w:rsidRPr="00244FAF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N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B16EF" w14:textId="40A83496" w:rsidR="007F624A" w:rsidRPr="00244FAF" w:rsidRDefault="007F624A" w:rsidP="007F624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244FAF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Prioridad</w:t>
            </w:r>
            <w:r w:rsidR="00DE2562" w:rsidRPr="00244FAF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B9A80" w14:textId="7B3A0AA2" w:rsidR="007F624A" w:rsidRPr="00244FAF" w:rsidRDefault="007F624A" w:rsidP="007F624A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244FAF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244FAF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ALTA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30BDF" w14:textId="3664076A" w:rsidR="007F624A" w:rsidRPr="00244FAF" w:rsidRDefault="007F624A" w:rsidP="007F624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244FAF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Duración</w:t>
            </w:r>
            <w:r w:rsidR="00DE2562" w:rsidRPr="00244FAF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B4F03" w14:textId="2D7B05EA" w:rsidR="007F624A" w:rsidRPr="00244FAF" w:rsidRDefault="007F624A" w:rsidP="00244FAF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244FAF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244FAF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PARA SER INICIADA</w:t>
            </w:r>
          </w:p>
        </w:tc>
      </w:tr>
      <w:tr w:rsidR="007F624A" w:rsidRPr="007F624A" w14:paraId="794A0D6A" w14:textId="77777777" w:rsidTr="007F624A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666D3" w14:textId="77777777" w:rsidR="007F624A" w:rsidRPr="00244FAF" w:rsidRDefault="007F624A" w:rsidP="007F624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244FAF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Título: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36D03" w14:textId="327D2417" w:rsidR="007F624A" w:rsidRPr="00244FAF" w:rsidRDefault="007F624A" w:rsidP="00DE2562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244FAF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244FAF" w:rsidRPr="00244FAF">
              <w:rPr>
                <w:sz w:val="22"/>
              </w:rPr>
              <w:t>Visualización de Catálogo y Buscador</w:t>
            </w:r>
          </w:p>
        </w:tc>
      </w:tr>
      <w:tr w:rsidR="007F624A" w:rsidRPr="007F624A" w14:paraId="552686F0" w14:textId="77777777" w:rsidTr="007F624A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18921" w14:textId="77777777" w:rsidR="007F624A" w:rsidRPr="00244FAF" w:rsidRDefault="007F624A" w:rsidP="007F624A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244FAF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Historia de usuario</w:t>
            </w:r>
          </w:p>
        </w:tc>
      </w:tr>
      <w:tr w:rsidR="007F624A" w:rsidRPr="007F624A" w14:paraId="3C7654FA" w14:textId="77777777" w:rsidTr="007F624A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377C2" w14:textId="1D10EE18" w:rsidR="007F624A" w:rsidRPr="00244FAF" w:rsidRDefault="007F624A" w:rsidP="007F624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244FAF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Com</w:t>
            </w:r>
            <w:r w:rsidR="00DE2562" w:rsidRPr="00244FAF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62DC1" w14:textId="75325C82" w:rsidR="007F624A" w:rsidRPr="00244FAF" w:rsidRDefault="007F624A" w:rsidP="00DE2562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244FAF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244FAF" w:rsidRPr="00244FAF">
              <w:rPr>
                <w:sz w:val="22"/>
              </w:rPr>
              <w:t>Administrador</w:t>
            </w:r>
          </w:p>
        </w:tc>
      </w:tr>
      <w:tr w:rsidR="00DE2562" w:rsidRPr="007F624A" w14:paraId="66B65105" w14:textId="77777777" w:rsidTr="00D1596A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6CB12" w14:textId="40B019AC" w:rsidR="00DE2562" w:rsidRPr="00244FAF" w:rsidRDefault="00DE2562" w:rsidP="007F624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244FAF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Necesito: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B45890" w14:textId="0820915E" w:rsidR="00DE2562" w:rsidRPr="00244FAF" w:rsidRDefault="00244FAF" w:rsidP="00DE2562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244FAF">
              <w:rPr>
                <w:sz w:val="22"/>
              </w:rPr>
              <w:t>Un catálogo digital con filtros de búsqueda</w:t>
            </w:r>
          </w:p>
        </w:tc>
      </w:tr>
      <w:tr w:rsidR="007F624A" w:rsidRPr="007F624A" w14:paraId="3BA05942" w14:textId="77777777" w:rsidTr="007F624A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F1C4E" w14:textId="25133FED" w:rsidR="007F624A" w:rsidRPr="00244FAF" w:rsidRDefault="007F624A" w:rsidP="007F624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244FAF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Para</w:t>
            </w:r>
            <w:r w:rsidR="00DE2562" w:rsidRPr="00244FAF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DE754" w14:textId="7B80BD9A" w:rsidR="007F624A" w:rsidRPr="00244FAF" w:rsidRDefault="007F624A" w:rsidP="00DE2562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244FAF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244FAF" w:rsidRPr="00244FAF">
              <w:rPr>
                <w:sz w:val="22"/>
              </w:rPr>
              <w:t>Localizar libros por título o autor de forma inmediata</w:t>
            </w:r>
          </w:p>
        </w:tc>
      </w:tr>
      <w:tr w:rsidR="007F624A" w:rsidRPr="007F624A" w14:paraId="6A5FE162" w14:textId="77777777" w:rsidTr="007F624A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D075B" w14:textId="77777777" w:rsidR="007F624A" w:rsidRPr="00244FAF" w:rsidRDefault="007F624A" w:rsidP="007F624A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244FAF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Criterios de aceptación</w:t>
            </w:r>
          </w:p>
        </w:tc>
      </w:tr>
      <w:tr w:rsidR="007F624A" w:rsidRPr="007F624A" w14:paraId="1B920AF3" w14:textId="77777777" w:rsidTr="007F624A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656B2" w14:textId="77592099" w:rsidR="007F624A" w:rsidRPr="00244FAF" w:rsidRDefault="007F624A" w:rsidP="007F624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244FAF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Dado</w:t>
            </w:r>
            <w:r w:rsidR="00DE2562" w:rsidRPr="00244FAF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8F2A9" w14:textId="028E5F95" w:rsidR="007F624A" w:rsidRPr="00244FAF" w:rsidRDefault="007F624A" w:rsidP="00DE2562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244FAF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244FAF" w:rsidRPr="00244FAF">
              <w:rPr>
                <w:sz w:val="22"/>
              </w:rPr>
              <w:t>Que el usuario se encuentra en la página de inicio de Libro/Xpress</w:t>
            </w:r>
          </w:p>
        </w:tc>
      </w:tr>
      <w:tr w:rsidR="007F624A" w:rsidRPr="007F624A" w14:paraId="5BBF2E84" w14:textId="77777777" w:rsidTr="007F624A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ABFAD" w14:textId="29E9D8D8" w:rsidR="007F624A" w:rsidRPr="00244FAF" w:rsidRDefault="007F624A" w:rsidP="007F624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244FAF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Cuando</w:t>
            </w:r>
            <w:r w:rsidR="00DE2562" w:rsidRPr="00244FAF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5840EA" w14:textId="1EA9D042" w:rsidR="007F624A" w:rsidRPr="00244FAF" w:rsidRDefault="007F624A" w:rsidP="00DE2562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244FAF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244FAF" w:rsidRPr="00244FAF">
              <w:rPr>
                <w:sz w:val="22"/>
              </w:rPr>
              <w:t>Ingresa el nombre de un libro en la barra de búsqueda y presiona "</w:t>
            </w:r>
            <w:proofErr w:type="spellStart"/>
            <w:r w:rsidR="00244FAF" w:rsidRPr="00244FAF">
              <w:rPr>
                <w:sz w:val="22"/>
              </w:rPr>
              <w:t>Enter</w:t>
            </w:r>
            <w:proofErr w:type="spellEnd"/>
            <w:r w:rsidR="00244FAF" w:rsidRPr="00244FAF">
              <w:rPr>
                <w:sz w:val="22"/>
              </w:rPr>
              <w:t>"</w:t>
            </w:r>
          </w:p>
        </w:tc>
      </w:tr>
      <w:tr w:rsidR="007F624A" w:rsidRPr="007F624A" w14:paraId="18D8F3C7" w14:textId="77777777" w:rsidTr="007F624A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8722B" w14:textId="61B8689C" w:rsidR="007F624A" w:rsidRPr="00244FAF" w:rsidRDefault="007F624A" w:rsidP="007F624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244FAF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Entonces</w:t>
            </w:r>
            <w:r w:rsidR="00DE2562" w:rsidRPr="00244FAF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0AAE5" w14:textId="68D0FB24" w:rsidR="007F624A" w:rsidRPr="00244FAF" w:rsidRDefault="007F624A" w:rsidP="00DE2562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244FAF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244FAF" w:rsidRPr="00244FAF">
              <w:rPr>
                <w:sz w:val="22"/>
              </w:rPr>
              <w:t>El sistema debe mostrar únicamente los libros que coincidan con la búsqueda, incluyendo su portada y precio actual.</w:t>
            </w:r>
          </w:p>
        </w:tc>
      </w:tr>
      <w:tr w:rsidR="007F624A" w:rsidRPr="007F624A" w14:paraId="44DECA51" w14:textId="77777777" w:rsidTr="007F624A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CD1F0" w14:textId="77777777" w:rsidR="007F624A" w:rsidRPr="007F624A" w:rsidRDefault="007F624A" w:rsidP="007F624A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Maquetado</w:t>
            </w:r>
          </w:p>
        </w:tc>
      </w:tr>
      <w:tr w:rsidR="007F624A" w:rsidRPr="007F624A" w14:paraId="6A57C170" w14:textId="77777777" w:rsidTr="007F624A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44F02" w14:textId="77777777" w:rsidR="007F624A" w:rsidRPr="007F624A" w:rsidRDefault="007F624A" w:rsidP="007F624A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</w:p>
        </w:tc>
      </w:tr>
    </w:tbl>
    <w:p w14:paraId="62B8ADFB" w14:textId="7C604F57" w:rsidR="007F624A" w:rsidRDefault="007F624A" w:rsidP="007F624A"/>
    <w:p w14:paraId="15D0B9BD" w14:textId="7EB39F1C" w:rsidR="00244FAF" w:rsidRDefault="00244FAF" w:rsidP="007F624A">
      <w:r>
        <w:t>HU2</w:t>
      </w:r>
    </w:p>
    <w:tbl>
      <w:tblPr>
        <w:tblW w:w="72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  <w:gridCol w:w="1200"/>
        <w:gridCol w:w="1200"/>
      </w:tblGrid>
      <w:tr w:rsidR="00244FAF" w:rsidRPr="00244FAF" w14:paraId="028272D3" w14:textId="77777777" w:rsidTr="00C16FB5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D353C" w14:textId="77777777" w:rsidR="00244FAF" w:rsidRPr="00244FAF" w:rsidRDefault="00244FAF" w:rsidP="00C16FB5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244FAF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Código: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0265A" w14:textId="77777777" w:rsidR="00244FAF" w:rsidRPr="00244FAF" w:rsidRDefault="00244FAF" w:rsidP="00C16FB5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244FAF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HU01N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BFF60" w14:textId="77777777" w:rsidR="00244FAF" w:rsidRPr="00244FAF" w:rsidRDefault="00244FAF" w:rsidP="00C16FB5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244FAF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Prioridad: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F0AD96" w14:textId="40763F78" w:rsidR="00244FAF" w:rsidRPr="00244FAF" w:rsidRDefault="00244FAF" w:rsidP="00C16FB5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244FAF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ALTA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4037AC" w14:textId="77777777" w:rsidR="00244FAF" w:rsidRPr="00244FAF" w:rsidRDefault="00244FAF" w:rsidP="00C16FB5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244FAF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Duración: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A4ACB6" w14:textId="056F3546" w:rsidR="00244FAF" w:rsidRPr="00244FAF" w:rsidRDefault="00244FAF" w:rsidP="00244FAF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244FAF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PARA SER INICIADA</w:t>
            </w:r>
          </w:p>
        </w:tc>
      </w:tr>
      <w:tr w:rsidR="00244FAF" w:rsidRPr="00244FAF" w14:paraId="644AFA5B" w14:textId="77777777" w:rsidTr="00C16FB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7BBEAD" w14:textId="77777777" w:rsidR="00244FAF" w:rsidRPr="00244FAF" w:rsidRDefault="00244FAF" w:rsidP="00C16FB5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244FAF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Título: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EE242" w14:textId="3E58B040" w:rsidR="00244FAF" w:rsidRPr="00244FAF" w:rsidRDefault="00244FAF" w:rsidP="00C16FB5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244FAF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Pr="00244FAF">
              <w:rPr>
                <w:sz w:val="22"/>
              </w:rPr>
              <w:t>Registro y Autenticación de Usuarios</w:t>
            </w:r>
          </w:p>
        </w:tc>
      </w:tr>
      <w:tr w:rsidR="00244FAF" w:rsidRPr="00244FAF" w14:paraId="04A8FC92" w14:textId="77777777" w:rsidTr="00C16FB5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362FB" w14:textId="77777777" w:rsidR="00244FAF" w:rsidRPr="00244FAF" w:rsidRDefault="00244FAF" w:rsidP="00C16FB5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244FAF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Historia de usuario</w:t>
            </w:r>
          </w:p>
        </w:tc>
      </w:tr>
      <w:tr w:rsidR="00244FAF" w:rsidRPr="00244FAF" w14:paraId="4E57B95D" w14:textId="77777777" w:rsidTr="00C16FB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E2828" w14:textId="77777777" w:rsidR="00244FAF" w:rsidRPr="00244FAF" w:rsidRDefault="00244FAF" w:rsidP="00C16FB5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244FAF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Como: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876C70" w14:textId="77777777" w:rsidR="00244FAF" w:rsidRPr="00244FAF" w:rsidRDefault="00244FAF" w:rsidP="00C16FB5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244FAF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Pr="00244FAF">
              <w:rPr>
                <w:sz w:val="22"/>
              </w:rPr>
              <w:t>Administrador</w:t>
            </w:r>
          </w:p>
        </w:tc>
      </w:tr>
      <w:tr w:rsidR="00244FAF" w:rsidRPr="00244FAF" w14:paraId="5D27A7AA" w14:textId="77777777" w:rsidTr="00C16FB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6EF2DD" w14:textId="77777777" w:rsidR="00244FAF" w:rsidRPr="00244FAF" w:rsidRDefault="00244FAF" w:rsidP="00C16FB5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244FAF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Necesito: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7C61A" w14:textId="555F9169" w:rsidR="00244FAF" w:rsidRPr="00244FAF" w:rsidRDefault="00244FAF" w:rsidP="00C16FB5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244FAF">
              <w:rPr>
                <w:sz w:val="22"/>
              </w:rPr>
              <w:t>Un sistema de acceso seguro con correo y contraseña</w:t>
            </w:r>
          </w:p>
        </w:tc>
      </w:tr>
      <w:tr w:rsidR="00244FAF" w:rsidRPr="00244FAF" w14:paraId="6F2426D1" w14:textId="77777777" w:rsidTr="00C16FB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804E4" w14:textId="77777777" w:rsidR="00244FAF" w:rsidRPr="00244FAF" w:rsidRDefault="00244FAF" w:rsidP="00C16FB5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244FAF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Para: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C07A64" w14:textId="3603A5EE" w:rsidR="00244FAF" w:rsidRPr="00244FAF" w:rsidRDefault="00244FAF" w:rsidP="00244FAF">
            <w:pPr>
              <w:rPr>
                <w:sz w:val="22"/>
                <w:lang w:val="es-CO" w:eastAsia="es-CO"/>
              </w:rPr>
            </w:pPr>
            <w:r w:rsidRPr="00244FAF">
              <w:rPr>
                <w:sz w:val="22"/>
                <w:lang w:val="es-CO" w:eastAsia="es-CO"/>
              </w:rPr>
              <w:t>Proteger mi información personal y gestionar mis pedidos</w:t>
            </w:r>
          </w:p>
        </w:tc>
      </w:tr>
      <w:tr w:rsidR="00244FAF" w:rsidRPr="00244FAF" w14:paraId="5901639A" w14:textId="77777777" w:rsidTr="00C16FB5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F20D9F" w14:textId="77777777" w:rsidR="00244FAF" w:rsidRPr="00244FAF" w:rsidRDefault="00244FAF" w:rsidP="00C16FB5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244FAF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Criterios de aceptación</w:t>
            </w:r>
          </w:p>
        </w:tc>
      </w:tr>
      <w:tr w:rsidR="00244FAF" w:rsidRPr="00244FAF" w14:paraId="705E047F" w14:textId="77777777" w:rsidTr="00C16FB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56F8CB" w14:textId="77777777" w:rsidR="00244FAF" w:rsidRPr="00244FAF" w:rsidRDefault="00244FAF" w:rsidP="00C16FB5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244FAF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Dado: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3422A" w14:textId="6FB8AD47" w:rsidR="00244FAF" w:rsidRPr="00244FAF" w:rsidRDefault="00244FAF" w:rsidP="00244FAF">
            <w:pPr>
              <w:rPr>
                <w:sz w:val="22"/>
                <w:lang w:val="es-CO" w:eastAsia="es-CO"/>
              </w:rPr>
            </w:pPr>
            <w:r w:rsidRPr="00244FAF">
              <w:rPr>
                <w:sz w:val="22"/>
                <w:lang w:val="es-CO" w:eastAsia="es-CO"/>
              </w:rPr>
              <w:t>Que un usuario nuevo no tiene cuenta en el sistema</w:t>
            </w:r>
          </w:p>
        </w:tc>
      </w:tr>
      <w:tr w:rsidR="00244FAF" w:rsidRPr="00244FAF" w14:paraId="4B1A06FA" w14:textId="77777777" w:rsidTr="00C16FB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F61AA" w14:textId="77777777" w:rsidR="00244FAF" w:rsidRPr="00244FAF" w:rsidRDefault="00244FAF" w:rsidP="00C16FB5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244FAF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Cuando: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B29564" w14:textId="37AAA937" w:rsidR="00244FAF" w:rsidRPr="00244FAF" w:rsidRDefault="00244FAF" w:rsidP="00244FAF">
            <w:pPr>
              <w:rPr>
                <w:sz w:val="22"/>
                <w:lang w:val="es-CO" w:eastAsia="es-CO"/>
              </w:rPr>
            </w:pPr>
            <w:r w:rsidRPr="00244FAF">
              <w:rPr>
                <w:sz w:val="22"/>
                <w:lang w:val="es-CO" w:eastAsia="es-CO"/>
              </w:rPr>
              <w:t>Completa el formulario de registro con datos válidos y confirma</w:t>
            </w:r>
          </w:p>
        </w:tc>
      </w:tr>
      <w:tr w:rsidR="00244FAF" w:rsidRPr="00244FAF" w14:paraId="0B1FC23A" w14:textId="77777777" w:rsidTr="00C16FB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8A8301" w14:textId="77777777" w:rsidR="00244FAF" w:rsidRPr="00244FAF" w:rsidRDefault="00244FAF" w:rsidP="00C16FB5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244FAF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Entonces: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D0A391" w14:textId="1947B263" w:rsidR="00244FAF" w:rsidRPr="00244FAF" w:rsidRDefault="00244FAF" w:rsidP="00C16FB5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244FAF">
              <w:rPr>
                <w:sz w:val="22"/>
              </w:rPr>
              <w:t>El sistema crea el perfil en la base de datos y permite el ingreso a las áreas restringidas de la web.</w:t>
            </w:r>
          </w:p>
        </w:tc>
      </w:tr>
      <w:tr w:rsidR="00244FAF" w:rsidRPr="00244FAF" w14:paraId="0C6C8113" w14:textId="77777777" w:rsidTr="00C16FB5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AE8A9" w14:textId="77777777" w:rsidR="00244FAF" w:rsidRPr="00244FAF" w:rsidRDefault="00244FAF" w:rsidP="00C16FB5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244FAF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Maquetado</w:t>
            </w:r>
          </w:p>
        </w:tc>
      </w:tr>
      <w:tr w:rsidR="00244FAF" w:rsidRPr="00244FAF" w14:paraId="5CC33FB5" w14:textId="77777777" w:rsidTr="00C16FB5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07C09" w14:textId="77777777" w:rsidR="00244FAF" w:rsidRPr="00244FAF" w:rsidRDefault="00244FAF" w:rsidP="00C16FB5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244FAF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</w:p>
        </w:tc>
      </w:tr>
    </w:tbl>
    <w:p w14:paraId="019B9807" w14:textId="4923E849" w:rsidR="00244FAF" w:rsidRDefault="00244FAF" w:rsidP="007F624A"/>
    <w:p w14:paraId="019304A7" w14:textId="0026283B" w:rsidR="00244FAF" w:rsidRDefault="00244FAF" w:rsidP="007F624A"/>
    <w:p w14:paraId="52E1FD55" w14:textId="42C07710" w:rsidR="00244FAF" w:rsidRDefault="00244FAF" w:rsidP="007F624A"/>
    <w:p w14:paraId="6CA47255" w14:textId="7BC318B1" w:rsidR="00244FAF" w:rsidRDefault="00244FAF" w:rsidP="007F624A"/>
    <w:p w14:paraId="06973B36" w14:textId="72C7324C" w:rsidR="00244FAF" w:rsidRDefault="00244FAF" w:rsidP="007F624A"/>
    <w:p w14:paraId="5EE189D7" w14:textId="0D71DD3E" w:rsidR="00244FAF" w:rsidRDefault="00244FAF" w:rsidP="007F624A"/>
    <w:p w14:paraId="58F9793E" w14:textId="165B63AC" w:rsidR="00244FAF" w:rsidRDefault="00244FAF" w:rsidP="007F624A"/>
    <w:p w14:paraId="4B0B7B86" w14:textId="77777777" w:rsidR="00244FAF" w:rsidRDefault="00244FAF" w:rsidP="007F624A"/>
    <w:p w14:paraId="64356676" w14:textId="2FEFBFDD" w:rsidR="004A0B35" w:rsidRDefault="004A0B35" w:rsidP="004A0B35">
      <w:pPr>
        <w:pStyle w:val="Ttulo2"/>
      </w:pPr>
      <w:r>
        <w:t>Diagrama de clases</w:t>
      </w:r>
    </w:p>
    <w:p w14:paraId="1736FF8C" w14:textId="3C781D17" w:rsidR="004A0B35" w:rsidRDefault="002C0498" w:rsidP="004A0B35">
      <w:r>
        <w:rPr>
          <w:noProof/>
        </w:rPr>
        <w:drawing>
          <wp:inline distT="0" distB="0" distL="0" distR="0" wp14:anchorId="7DEF8E44" wp14:editId="59C5502B">
            <wp:extent cx="5619750" cy="5038725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5038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7A0440" w14:textId="4FC67D9C" w:rsidR="004A0B35" w:rsidRPr="004A0B35" w:rsidRDefault="004A0B35" w:rsidP="004A0B35">
      <w:pPr>
        <w:pStyle w:val="Ttulo2"/>
      </w:pPr>
      <w:r>
        <w:lastRenderedPageBreak/>
        <w:t>Diagrama de procesos</w:t>
      </w:r>
    </w:p>
    <w:p w14:paraId="2606D939" w14:textId="77777777" w:rsidR="007F1AC9" w:rsidRDefault="007F1AC9" w:rsidP="004A0B35">
      <w:pPr>
        <w:pStyle w:val="Contenido"/>
      </w:pPr>
      <w:r>
        <w:rPr>
          <w:noProof/>
        </w:rPr>
        <w:drawing>
          <wp:inline distT="0" distB="0" distL="0" distR="0" wp14:anchorId="789FBD31" wp14:editId="0E0036BB">
            <wp:extent cx="5838825" cy="5457825"/>
            <wp:effectExtent l="0" t="0" r="9525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5457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BE3FBD" w14:textId="245D2FFE" w:rsidR="004A0B35" w:rsidRDefault="004A0B35" w:rsidP="004A0B35">
      <w:pPr>
        <w:pStyle w:val="Contenido"/>
      </w:pPr>
      <w:r>
        <w:t>Incluir los diagramas de procesos que describen las historias de usuario registradas</w:t>
      </w:r>
    </w:p>
    <w:p w14:paraId="72BB047D" w14:textId="77777777" w:rsidR="004A0B35" w:rsidRDefault="004A0B35" w:rsidP="004A0B35"/>
    <w:p w14:paraId="73ECADF2" w14:textId="579FE158" w:rsidR="007F624A" w:rsidRPr="007F624A" w:rsidRDefault="007029B1" w:rsidP="007F624A">
      <w:pPr>
        <w:pStyle w:val="Ttulo2"/>
      </w:pPr>
      <w:r>
        <w:t xml:space="preserve">Incremento - </w:t>
      </w:r>
      <w:r w:rsidR="007F624A">
        <w:t>Implementación de Historias de Usuario</w:t>
      </w:r>
      <w:r>
        <w:t xml:space="preserve"> </w:t>
      </w:r>
    </w:p>
    <w:p w14:paraId="34CC77C8" w14:textId="358DC4E0" w:rsidR="007F624A" w:rsidRDefault="007F624A" w:rsidP="00DE2562">
      <w:pPr>
        <w:pStyle w:val="Contenido"/>
      </w:pPr>
      <w:r>
        <w:t>Capturas de pantalla del software con las funcionalidades desarrolladas</w:t>
      </w:r>
    </w:p>
    <w:p w14:paraId="3CCF44B9" w14:textId="77777777" w:rsidR="007029B1" w:rsidRDefault="007029B1" w:rsidP="00DE2562">
      <w:pPr>
        <w:pStyle w:val="Contenido"/>
      </w:pPr>
    </w:p>
    <w:p w14:paraId="7DC25236" w14:textId="47B51EDA" w:rsidR="007029B1" w:rsidRDefault="007029B1" w:rsidP="007029B1">
      <w:pPr>
        <w:pStyle w:val="Ttulo2"/>
      </w:pPr>
      <w:r>
        <w:t xml:space="preserve">Sprint </w:t>
      </w:r>
      <w:proofErr w:type="spellStart"/>
      <w:r>
        <w:t>Review</w:t>
      </w:r>
      <w:proofErr w:type="spellEnd"/>
    </w:p>
    <w:p w14:paraId="14C089D5" w14:textId="5C1A6E92" w:rsidR="007029B1" w:rsidRDefault="007029B1" w:rsidP="007029B1">
      <w:pPr>
        <w:pStyle w:val="Ttulo3"/>
      </w:pPr>
      <w:r>
        <w:t>Debilidades</w:t>
      </w:r>
    </w:p>
    <w:p w14:paraId="04B1D5AA" w14:textId="4992F3D8" w:rsidR="007029B1" w:rsidRDefault="007029B1" w:rsidP="007029B1">
      <w:pPr>
        <w:pStyle w:val="Contenido"/>
      </w:pPr>
      <w:r>
        <w:t>Describa las debilidades que se identificaron en el equipo durante este sprint</w:t>
      </w:r>
    </w:p>
    <w:p w14:paraId="42722AC8" w14:textId="77777777" w:rsidR="007029B1" w:rsidRDefault="007029B1" w:rsidP="007029B1"/>
    <w:p w14:paraId="7884D5CB" w14:textId="37C54D53" w:rsidR="007029B1" w:rsidRDefault="007029B1" w:rsidP="007029B1">
      <w:pPr>
        <w:pStyle w:val="Ttulo3"/>
      </w:pPr>
      <w:r>
        <w:t>Fortalezas</w:t>
      </w:r>
    </w:p>
    <w:p w14:paraId="30E01159" w14:textId="77777777" w:rsidR="007029B1" w:rsidRDefault="007029B1" w:rsidP="007029B1">
      <w:pPr>
        <w:pStyle w:val="Contenido"/>
      </w:pPr>
      <w:r>
        <w:t>Describa las fortalezas que se identificaron en el equipo durante este sprint</w:t>
      </w:r>
    </w:p>
    <w:p w14:paraId="531A082E" w14:textId="77777777" w:rsidR="007029B1" w:rsidRDefault="007029B1" w:rsidP="007029B1"/>
    <w:p w14:paraId="3501BDC0" w14:textId="7EB03F65" w:rsidR="007029B1" w:rsidRDefault="007029B1" w:rsidP="007029B1">
      <w:pPr>
        <w:pStyle w:val="Ttulo3"/>
      </w:pPr>
      <w:r>
        <w:t>Oportunidades de mejora</w:t>
      </w:r>
    </w:p>
    <w:p w14:paraId="39EA9F9B" w14:textId="77777777" w:rsidR="007029B1" w:rsidRDefault="007029B1" w:rsidP="007029B1">
      <w:pPr>
        <w:pStyle w:val="Contenido"/>
      </w:pPr>
      <w:r>
        <w:t xml:space="preserve">Describa las oportunidades de mejora que se identificaron en el equipo durante este </w:t>
      </w:r>
    </w:p>
    <w:p w14:paraId="28B8B191" w14:textId="016279E3" w:rsidR="007029B1" w:rsidRDefault="007029B1" w:rsidP="007029B1">
      <w:pPr>
        <w:pStyle w:val="Contenido"/>
      </w:pPr>
      <w:r>
        <w:t>sprint</w:t>
      </w:r>
    </w:p>
    <w:p w14:paraId="5574698F" w14:textId="77777777" w:rsidR="007029B1" w:rsidRDefault="007029B1" w:rsidP="007029B1">
      <w:pPr>
        <w:sectPr w:rsidR="007029B1" w:rsidSect="00AB02A7">
          <w:pgSz w:w="11906" w:h="16838" w:code="9"/>
          <w:pgMar w:top="720" w:right="936" w:bottom="720" w:left="936" w:header="0" w:footer="289" w:gutter="0"/>
          <w:pgNumType w:start="1"/>
          <w:cols w:space="720"/>
          <w:docGrid w:linePitch="382"/>
        </w:sectPr>
      </w:pPr>
    </w:p>
    <w:p w14:paraId="6E02715B" w14:textId="2ECB7058" w:rsidR="007029B1" w:rsidRDefault="007029B1" w:rsidP="00782BB7">
      <w:pPr>
        <w:pStyle w:val="Ttulo2"/>
      </w:pPr>
      <w:proofErr w:type="spellStart"/>
      <w:r>
        <w:lastRenderedPageBreak/>
        <w:t>Product</w:t>
      </w:r>
      <w:proofErr w:type="spellEnd"/>
      <w:r>
        <w:t xml:space="preserve"> Backlog Actualizado</w:t>
      </w:r>
    </w:p>
    <w:tbl>
      <w:tblPr>
        <w:tblStyle w:val="Tablanormal5"/>
        <w:tblW w:w="15433" w:type="dxa"/>
        <w:tblLook w:val="04A0" w:firstRow="1" w:lastRow="0" w:firstColumn="1" w:lastColumn="0" w:noHBand="0" w:noVBand="1"/>
      </w:tblPr>
      <w:tblGrid>
        <w:gridCol w:w="606"/>
        <w:gridCol w:w="2513"/>
        <w:gridCol w:w="2835"/>
        <w:gridCol w:w="4394"/>
        <w:gridCol w:w="1559"/>
        <w:gridCol w:w="1418"/>
        <w:gridCol w:w="2108"/>
      </w:tblGrid>
      <w:tr w:rsidR="007029B1" w14:paraId="03336432" w14:textId="77777777" w:rsidTr="00246B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06" w:type="dxa"/>
          </w:tcPr>
          <w:p w14:paraId="6EC3AB2A" w14:textId="77777777" w:rsidR="007029B1" w:rsidRDefault="007029B1" w:rsidP="00246BDA">
            <w:pPr>
              <w:pStyle w:val="Contenido"/>
            </w:pPr>
            <w:r>
              <w:t>Id</w:t>
            </w:r>
          </w:p>
        </w:tc>
        <w:tc>
          <w:tcPr>
            <w:tcW w:w="2513" w:type="dxa"/>
          </w:tcPr>
          <w:p w14:paraId="638A54E1" w14:textId="77777777" w:rsidR="007029B1" w:rsidRDefault="007029B1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Como un…</w:t>
            </w:r>
          </w:p>
        </w:tc>
        <w:tc>
          <w:tcPr>
            <w:tcW w:w="2835" w:type="dxa"/>
          </w:tcPr>
          <w:p w14:paraId="4CE727DC" w14:textId="77777777" w:rsidR="007029B1" w:rsidRDefault="007029B1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Necesito…</w:t>
            </w:r>
          </w:p>
        </w:tc>
        <w:tc>
          <w:tcPr>
            <w:tcW w:w="4394" w:type="dxa"/>
          </w:tcPr>
          <w:p w14:paraId="5AF100E1" w14:textId="77777777" w:rsidR="007029B1" w:rsidRDefault="007029B1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Para…</w:t>
            </w:r>
          </w:p>
        </w:tc>
        <w:tc>
          <w:tcPr>
            <w:tcW w:w="1559" w:type="dxa"/>
          </w:tcPr>
          <w:p w14:paraId="6ABBAF65" w14:textId="77777777" w:rsidR="007029B1" w:rsidRDefault="007029B1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</w:t>
            </w:r>
          </w:p>
        </w:tc>
        <w:tc>
          <w:tcPr>
            <w:tcW w:w="1418" w:type="dxa"/>
          </w:tcPr>
          <w:p w14:paraId="3D44B8F7" w14:textId="77777777" w:rsidR="007029B1" w:rsidRDefault="007029B1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Sprint</w:t>
            </w:r>
          </w:p>
        </w:tc>
        <w:tc>
          <w:tcPr>
            <w:tcW w:w="2108" w:type="dxa"/>
          </w:tcPr>
          <w:p w14:paraId="1078BE90" w14:textId="77777777" w:rsidR="007029B1" w:rsidRDefault="007029B1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7029B1" w14:paraId="7BE9B150" w14:textId="77777777" w:rsidTr="00246B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65978962" w14:textId="77777777" w:rsidR="007029B1" w:rsidRDefault="007029B1" w:rsidP="00246BDA">
            <w:pPr>
              <w:pStyle w:val="Contenido"/>
            </w:pPr>
            <w:r>
              <w:t>5</w:t>
            </w:r>
          </w:p>
        </w:tc>
        <w:tc>
          <w:tcPr>
            <w:tcW w:w="2513" w:type="dxa"/>
          </w:tcPr>
          <w:p w14:paraId="017E6FCA" w14:textId="77777777" w:rsidR="007029B1" w:rsidRDefault="007029B1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Administrador</w:t>
            </w:r>
          </w:p>
        </w:tc>
        <w:tc>
          <w:tcPr>
            <w:tcW w:w="2835" w:type="dxa"/>
          </w:tcPr>
          <w:p w14:paraId="6A93542C" w14:textId="77777777" w:rsidR="007029B1" w:rsidRDefault="007029B1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Visualizar la Noticia</w:t>
            </w:r>
          </w:p>
        </w:tc>
        <w:tc>
          <w:tcPr>
            <w:tcW w:w="4394" w:type="dxa"/>
          </w:tcPr>
          <w:p w14:paraId="31111A3E" w14:textId="77777777" w:rsidR="007029B1" w:rsidRDefault="007029B1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Confirmar</w:t>
            </w:r>
            <w:r>
              <w:t xml:space="preserve"> </w:t>
            </w:r>
            <w:r w:rsidRPr="006823F2">
              <w:t>su</w:t>
            </w:r>
            <w:r>
              <w:t xml:space="preserve"> </w:t>
            </w:r>
            <w:r w:rsidRPr="006823F2">
              <w:t>contenido</w:t>
            </w:r>
          </w:p>
        </w:tc>
        <w:tc>
          <w:tcPr>
            <w:tcW w:w="1559" w:type="dxa"/>
          </w:tcPr>
          <w:p w14:paraId="78287DEF" w14:textId="77777777" w:rsidR="007029B1" w:rsidRDefault="007029B1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418" w:type="dxa"/>
          </w:tcPr>
          <w:p w14:paraId="4474299E" w14:textId="77777777" w:rsidR="007029B1" w:rsidRDefault="007029B1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08" w:type="dxa"/>
          </w:tcPr>
          <w:p w14:paraId="376D6C8A" w14:textId="77777777" w:rsidR="007029B1" w:rsidRDefault="007029B1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Para Ser Iniciada</w:t>
            </w:r>
          </w:p>
        </w:tc>
      </w:tr>
      <w:tr w:rsidR="007029B1" w14:paraId="2AB35885" w14:textId="77777777" w:rsidTr="00246B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4F443955" w14:textId="77777777" w:rsidR="007029B1" w:rsidRDefault="007029B1" w:rsidP="00246BDA">
            <w:pPr>
              <w:pStyle w:val="Contenido"/>
            </w:pPr>
          </w:p>
        </w:tc>
        <w:tc>
          <w:tcPr>
            <w:tcW w:w="2513" w:type="dxa"/>
          </w:tcPr>
          <w:p w14:paraId="075841AE" w14:textId="77777777" w:rsidR="007029B1" w:rsidRDefault="007029B1" w:rsidP="00246BD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35" w:type="dxa"/>
          </w:tcPr>
          <w:p w14:paraId="5FDC74D8" w14:textId="77777777" w:rsidR="007029B1" w:rsidRDefault="007029B1" w:rsidP="00246BD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94" w:type="dxa"/>
          </w:tcPr>
          <w:p w14:paraId="277B6AFF" w14:textId="77777777" w:rsidR="007029B1" w:rsidRDefault="007029B1" w:rsidP="00246BD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9" w:type="dxa"/>
          </w:tcPr>
          <w:p w14:paraId="44C47B06" w14:textId="77777777" w:rsidR="007029B1" w:rsidRDefault="007029B1" w:rsidP="00246BD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8" w:type="dxa"/>
          </w:tcPr>
          <w:p w14:paraId="40B06C79" w14:textId="77777777" w:rsidR="007029B1" w:rsidRDefault="007029B1" w:rsidP="00246BD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08" w:type="dxa"/>
          </w:tcPr>
          <w:p w14:paraId="4B3E28E3" w14:textId="77777777" w:rsidR="007029B1" w:rsidRDefault="007029B1" w:rsidP="00246BD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029B1" w14:paraId="2ADAD0B3" w14:textId="77777777" w:rsidTr="00246B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3D57A7CE" w14:textId="77777777" w:rsidR="007029B1" w:rsidRDefault="007029B1" w:rsidP="00246BDA">
            <w:pPr>
              <w:pStyle w:val="Contenido"/>
            </w:pPr>
          </w:p>
        </w:tc>
        <w:tc>
          <w:tcPr>
            <w:tcW w:w="2513" w:type="dxa"/>
          </w:tcPr>
          <w:p w14:paraId="66CD5A3B" w14:textId="77777777" w:rsidR="007029B1" w:rsidRDefault="007029B1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35" w:type="dxa"/>
          </w:tcPr>
          <w:p w14:paraId="6F0B85D0" w14:textId="77777777" w:rsidR="007029B1" w:rsidRDefault="007029B1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94" w:type="dxa"/>
          </w:tcPr>
          <w:p w14:paraId="28196A7C" w14:textId="77777777" w:rsidR="007029B1" w:rsidRDefault="007029B1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59" w:type="dxa"/>
          </w:tcPr>
          <w:p w14:paraId="7216DC81" w14:textId="77777777" w:rsidR="007029B1" w:rsidRDefault="007029B1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8" w:type="dxa"/>
          </w:tcPr>
          <w:p w14:paraId="72162950" w14:textId="77777777" w:rsidR="007029B1" w:rsidRDefault="007029B1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08" w:type="dxa"/>
          </w:tcPr>
          <w:p w14:paraId="573BC3FE" w14:textId="77777777" w:rsidR="007029B1" w:rsidRDefault="007029B1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7852C4F" w14:textId="77777777" w:rsidR="007029B1" w:rsidRDefault="007029B1" w:rsidP="007029B1">
      <w:pPr>
        <w:pStyle w:val="Contenido"/>
        <w:sectPr w:rsidR="007029B1" w:rsidSect="00F757CE">
          <w:pgSz w:w="16838" w:h="11906" w:orient="landscape" w:code="9"/>
          <w:pgMar w:top="936" w:right="720" w:bottom="936" w:left="720" w:header="0" w:footer="289" w:gutter="0"/>
          <w:pgNumType w:start="1"/>
          <w:cols w:space="720"/>
          <w:docGrid w:linePitch="382"/>
        </w:sectPr>
      </w:pPr>
    </w:p>
    <w:p w14:paraId="5C863D8C" w14:textId="16D0EE70" w:rsidR="007F624A" w:rsidRDefault="007F624A" w:rsidP="007F624A">
      <w:pPr>
        <w:pStyle w:val="Ttulo1"/>
      </w:pPr>
      <w:r>
        <w:lastRenderedPageBreak/>
        <w:t>Sprint 2</w:t>
      </w:r>
    </w:p>
    <w:p w14:paraId="44A9A482" w14:textId="77777777" w:rsidR="00E30BA5" w:rsidRDefault="00E30BA5" w:rsidP="00E30BA5">
      <w:pPr>
        <w:pStyle w:val="Ttulo2"/>
      </w:pPr>
      <w:r>
        <w:t>Sprint Backlog</w:t>
      </w:r>
    </w:p>
    <w:p w14:paraId="3B18DA88" w14:textId="77777777" w:rsidR="00E30BA5" w:rsidRPr="007F624A" w:rsidRDefault="00E30BA5" w:rsidP="00E30BA5">
      <w:pPr>
        <w:pStyle w:val="Contenido"/>
      </w:pPr>
      <w:r>
        <w:t>En la siguiente tabla se deben relacionar únicamente las HU de este sprint</w:t>
      </w:r>
    </w:p>
    <w:tbl>
      <w:tblPr>
        <w:tblStyle w:val="Tablanormal5"/>
        <w:tblW w:w="15433" w:type="dxa"/>
        <w:tblLook w:val="04A0" w:firstRow="1" w:lastRow="0" w:firstColumn="1" w:lastColumn="0" w:noHBand="0" w:noVBand="1"/>
      </w:tblPr>
      <w:tblGrid>
        <w:gridCol w:w="606"/>
        <w:gridCol w:w="2513"/>
        <w:gridCol w:w="2835"/>
        <w:gridCol w:w="4394"/>
        <w:gridCol w:w="1559"/>
        <w:gridCol w:w="1418"/>
        <w:gridCol w:w="2108"/>
      </w:tblGrid>
      <w:tr w:rsidR="00E30BA5" w14:paraId="3CDE8B56" w14:textId="77777777" w:rsidTr="00246B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06" w:type="dxa"/>
          </w:tcPr>
          <w:p w14:paraId="43845BF0" w14:textId="77777777" w:rsidR="00E30BA5" w:rsidRDefault="00E30BA5" w:rsidP="00246BDA">
            <w:pPr>
              <w:pStyle w:val="Contenido"/>
            </w:pPr>
            <w:r>
              <w:t>Id</w:t>
            </w:r>
          </w:p>
        </w:tc>
        <w:tc>
          <w:tcPr>
            <w:tcW w:w="2513" w:type="dxa"/>
          </w:tcPr>
          <w:p w14:paraId="47C7D96F" w14:textId="77777777" w:rsidR="00E30BA5" w:rsidRDefault="00E30BA5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Como un…</w:t>
            </w:r>
          </w:p>
        </w:tc>
        <w:tc>
          <w:tcPr>
            <w:tcW w:w="2835" w:type="dxa"/>
          </w:tcPr>
          <w:p w14:paraId="58ED4998" w14:textId="77777777" w:rsidR="00E30BA5" w:rsidRDefault="00E30BA5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Necesito…</w:t>
            </w:r>
          </w:p>
        </w:tc>
        <w:tc>
          <w:tcPr>
            <w:tcW w:w="4394" w:type="dxa"/>
          </w:tcPr>
          <w:p w14:paraId="222D36FE" w14:textId="77777777" w:rsidR="00E30BA5" w:rsidRDefault="00E30BA5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Para…</w:t>
            </w:r>
          </w:p>
        </w:tc>
        <w:tc>
          <w:tcPr>
            <w:tcW w:w="1559" w:type="dxa"/>
          </w:tcPr>
          <w:p w14:paraId="3BA381E5" w14:textId="77777777" w:rsidR="00E30BA5" w:rsidRDefault="00E30BA5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</w:t>
            </w:r>
          </w:p>
        </w:tc>
        <w:tc>
          <w:tcPr>
            <w:tcW w:w="1418" w:type="dxa"/>
          </w:tcPr>
          <w:p w14:paraId="0ABAFCF2" w14:textId="77777777" w:rsidR="00E30BA5" w:rsidRDefault="00E30BA5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Sprint</w:t>
            </w:r>
          </w:p>
        </w:tc>
        <w:tc>
          <w:tcPr>
            <w:tcW w:w="2108" w:type="dxa"/>
          </w:tcPr>
          <w:p w14:paraId="42867FB8" w14:textId="77777777" w:rsidR="00E30BA5" w:rsidRDefault="00E30BA5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D203B7" w14:paraId="2680848B" w14:textId="77777777" w:rsidTr="00F432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3B24D57C" w14:textId="77777777" w:rsidR="00D203B7" w:rsidRDefault="00D203B7" w:rsidP="00F4325E">
            <w:pPr>
              <w:pStyle w:val="Contenido"/>
            </w:pPr>
            <w:r>
              <w:t>3</w:t>
            </w:r>
          </w:p>
        </w:tc>
        <w:tc>
          <w:tcPr>
            <w:tcW w:w="2513" w:type="dxa"/>
          </w:tcPr>
          <w:p w14:paraId="0F1EC001" w14:textId="77777777" w:rsidR="00D203B7" w:rsidRDefault="00D203B7" w:rsidP="00F4325E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2835" w:type="dxa"/>
          </w:tcPr>
          <w:p w14:paraId="29B8A48E" w14:textId="77777777" w:rsidR="00D203B7" w:rsidRDefault="00D203B7" w:rsidP="00F4325E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3B5A">
              <w:t>Gestionar el carrito de compras y realizar el pago.</w:t>
            </w:r>
          </w:p>
        </w:tc>
        <w:tc>
          <w:tcPr>
            <w:tcW w:w="4394" w:type="dxa"/>
          </w:tcPr>
          <w:p w14:paraId="2B8DAC49" w14:textId="77777777" w:rsidR="00D203B7" w:rsidRDefault="00D203B7" w:rsidP="00F4325E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3B5A">
              <w:t>Finalizar la adquisición de mis artículos seleccionados mediante un flujo de pago seguro que garantice la correcta recepción de mi orden de compra.</w:t>
            </w:r>
          </w:p>
        </w:tc>
        <w:tc>
          <w:tcPr>
            <w:tcW w:w="1559" w:type="dxa"/>
          </w:tcPr>
          <w:p w14:paraId="7517380B" w14:textId="77777777" w:rsidR="00D203B7" w:rsidRDefault="00D203B7" w:rsidP="00F4325E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418" w:type="dxa"/>
          </w:tcPr>
          <w:p w14:paraId="16CE01CC" w14:textId="77777777" w:rsidR="00D203B7" w:rsidRDefault="00D203B7" w:rsidP="00F4325E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108" w:type="dxa"/>
          </w:tcPr>
          <w:p w14:paraId="7827B610" w14:textId="77777777" w:rsidR="00D203B7" w:rsidRDefault="00D203B7" w:rsidP="00F4325E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Para Ser Iniciada</w:t>
            </w:r>
          </w:p>
        </w:tc>
      </w:tr>
      <w:tr w:rsidR="00D203B7" w14:paraId="364ECD5F" w14:textId="77777777" w:rsidTr="00F432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2B697E5F" w14:textId="77777777" w:rsidR="00D203B7" w:rsidRDefault="00D203B7" w:rsidP="00F4325E">
            <w:pPr>
              <w:pStyle w:val="Contenido"/>
            </w:pPr>
            <w:r>
              <w:t>4</w:t>
            </w:r>
          </w:p>
        </w:tc>
        <w:tc>
          <w:tcPr>
            <w:tcW w:w="2513" w:type="dxa"/>
          </w:tcPr>
          <w:p w14:paraId="0921CCFE" w14:textId="77777777" w:rsidR="00D203B7" w:rsidRDefault="00D203B7" w:rsidP="00F4325E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2835" w:type="dxa"/>
          </w:tcPr>
          <w:p w14:paraId="70C1F4E0" w14:textId="77777777" w:rsidR="00D203B7" w:rsidRPr="009F3B5A" w:rsidRDefault="00D203B7" w:rsidP="00F4325E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3B5A">
              <w:t>Acceder al panel de administración de inventario.</w:t>
            </w:r>
          </w:p>
        </w:tc>
        <w:tc>
          <w:tcPr>
            <w:tcW w:w="4394" w:type="dxa"/>
          </w:tcPr>
          <w:p w14:paraId="5BDC35F3" w14:textId="77777777" w:rsidR="00D203B7" w:rsidRPr="009F3B5A" w:rsidRDefault="00D203B7" w:rsidP="00F4325E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3B5A">
              <w:t>Mantener actualizada la base de datos de productos y precios, permitiendo que el negocio refleje información real a todos los clientes.</w:t>
            </w:r>
          </w:p>
        </w:tc>
        <w:tc>
          <w:tcPr>
            <w:tcW w:w="1559" w:type="dxa"/>
          </w:tcPr>
          <w:p w14:paraId="2A0E9FCB" w14:textId="77777777" w:rsidR="00D203B7" w:rsidRDefault="00D203B7" w:rsidP="00F4325E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1418" w:type="dxa"/>
          </w:tcPr>
          <w:p w14:paraId="0E14F389" w14:textId="77777777" w:rsidR="00D203B7" w:rsidRDefault="00D203B7" w:rsidP="00F4325E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108" w:type="dxa"/>
          </w:tcPr>
          <w:p w14:paraId="54CF7881" w14:textId="77777777" w:rsidR="00D203B7" w:rsidRDefault="00D203B7" w:rsidP="00F4325E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Para Ser Iniciada</w:t>
            </w:r>
          </w:p>
        </w:tc>
      </w:tr>
    </w:tbl>
    <w:p w14:paraId="6880942D" w14:textId="77777777" w:rsidR="00E30BA5" w:rsidRDefault="00E30BA5" w:rsidP="00E30BA5">
      <w:pPr>
        <w:sectPr w:rsidR="00E30BA5" w:rsidSect="007F624A">
          <w:pgSz w:w="16838" w:h="11906" w:orient="landscape" w:code="9"/>
          <w:pgMar w:top="936" w:right="720" w:bottom="936" w:left="720" w:header="0" w:footer="289" w:gutter="0"/>
          <w:pgNumType w:start="1"/>
          <w:cols w:space="720"/>
          <w:docGrid w:linePitch="382"/>
        </w:sectPr>
      </w:pPr>
    </w:p>
    <w:p w14:paraId="27C162DB" w14:textId="77777777" w:rsidR="00E30BA5" w:rsidRDefault="00E30BA5" w:rsidP="00E30BA5">
      <w:pPr>
        <w:pStyle w:val="Ttulo2"/>
      </w:pPr>
      <w:r>
        <w:lastRenderedPageBreak/>
        <w:t>Historias de Usuario</w:t>
      </w:r>
    </w:p>
    <w:p w14:paraId="3400DB90" w14:textId="6C49A999" w:rsidR="00EB33CB" w:rsidRDefault="00E30BA5" w:rsidP="00E30BA5">
      <w:pPr>
        <w:pStyle w:val="Contenido"/>
      </w:pPr>
      <w:r>
        <w:t>La siguiente tabla debe construirse para cada historia de usuario</w:t>
      </w:r>
    </w:p>
    <w:p w14:paraId="60FC4EBD" w14:textId="4A6581C0" w:rsidR="00EB33CB" w:rsidRDefault="00EB33CB" w:rsidP="00E30BA5">
      <w:pPr>
        <w:pStyle w:val="Contenido"/>
      </w:pPr>
    </w:p>
    <w:p w14:paraId="332F7B77" w14:textId="026CEF83" w:rsidR="00EB33CB" w:rsidRPr="0077483A" w:rsidRDefault="00EB33CB" w:rsidP="00E30BA5">
      <w:pPr>
        <w:pStyle w:val="Contenido"/>
        <w:rPr>
          <w:b/>
          <w:bCs/>
        </w:rPr>
      </w:pPr>
      <w:r w:rsidRPr="0077483A">
        <w:rPr>
          <w:b/>
          <w:bCs/>
        </w:rPr>
        <w:t>HU3</w:t>
      </w:r>
    </w:p>
    <w:tbl>
      <w:tblPr>
        <w:tblW w:w="72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  <w:gridCol w:w="1200"/>
        <w:gridCol w:w="1200"/>
      </w:tblGrid>
      <w:tr w:rsidR="00E30BA5" w:rsidRPr="007F624A" w14:paraId="696A229E" w14:textId="77777777" w:rsidTr="00246BDA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02ED4" w14:textId="77777777" w:rsidR="00E30BA5" w:rsidRPr="00EB33CB" w:rsidRDefault="00E30BA5" w:rsidP="00246BD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EB33CB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Código: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16A96" w14:textId="1F5CDF19" w:rsidR="00E30BA5" w:rsidRPr="00EB33CB" w:rsidRDefault="00E30BA5" w:rsidP="00246BDA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EB33CB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HU0</w:t>
            </w:r>
            <w:r w:rsidR="00EB33CB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3</w:t>
            </w:r>
            <w:r w:rsidRPr="00EB33CB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N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2C1BA" w14:textId="77777777" w:rsidR="00E30BA5" w:rsidRPr="00EB33CB" w:rsidRDefault="00E30BA5" w:rsidP="00246BD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EB33CB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Prioridad: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3ED01E" w14:textId="337D92BD" w:rsidR="00E30BA5" w:rsidRPr="00EB33CB" w:rsidRDefault="00E30BA5" w:rsidP="00246BDA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EB33CB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3A7639" w:rsidRPr="00EB33CB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ALTA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2D6AF" w14:textId="77777777" w:rsidR="00E30BA5" w:rsidRPr="00EB33CB" w:rsidRDefault="00E30BA5" w:rsidP="00246BD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EB33CB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Duración: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2AB80" w14:textId="2332CA27" w:rsidR="00E30BA5" w:rsidRPr="00EB33CB" w:rsidRDefault="00E30BA5" w:rsidP="00246BDA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EB33CB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3A7639" w:rsidRPr="00EB33CB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PARA SER INICIADA</w:t>
            </w:r>
          </w:p>
        </w:tc>
      </w:tr>
      <w:tr w:rsidR="00E30BA5" w:rsidRPr="007F624A" w14:paraId="04E93B87" w14:textId="77777777" w:rsidTr="00246BDA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BEEE6D" w14:textId="77777777" w:rsidR="00E30BA5" w:rsidRPr="00EB33CB" w:rsidRDefault="00E30BA5" w:rsidP="00246BD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EB33CB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Título: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CD9C12" w14:textId="632D496C" w:rsidR="00E30BA5" w:rsidRPr="00EB33CB" w:rsidRDefault="00E30BA5" w:rsidP="00EB33CB">
            <w:pPr>
              <w:rPr>
                <w:sz w:val="22"/>
                <w:lang w:val="es-CO" w:eastAsia="es-CO"/>
              </w:rPr>
            </w:pPr>
            <w:r w:rsidRPr="00EB33CB">
              <w:rPr>
                <w:sz w:val="22"/>
                <w:lang w:val="es-CO" w:eastAsia="es-CO"/>
              </w:rPr>
              <w:t> </w:t>
            </w:r>
            <w:r w:rsidR="003A7639" w:rsidRPr="00EB33CB">
              <w:rPr>
                <w:sz w:val="22"/>
                <w:lang w:val="es-CO" w:eastAsia="es-CO"/>
              </w:rPr>
              <w:t>Carrito de Compras y Pasarela de Pagos</w:t>
            </w:r>
          </w:p>
        </w:tc>
      </w:tr>
      <w:tr w:rsidR="00E30BA5" w:rsidRPr="007F624A" w14:paraId="6C7DCD70" w14:textId="77777777" w:rsidTr="00246BDA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D6D7C" w14:textId="77777777" w:rsidR="00E30BA5" w:rsidRPr="00EB33CB" w:rsidRDefault="00E30BA5" w:rsidP="00246BDA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EB33CB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Historia de usuario</w:t>
            </w:r>
          </w:p>
        </w:tc>
      </w:tr>
      <w:tr w:rsidR="00E30BA5" w:rsidRPr="007F624A" w14:paraId="05D6B50C" w14:textId="77777777" w:rsidTr="00246BDA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3F4604" w14:textId="77777777" w:rsidR="00E30BA5" w:rsidRPr="00EB33CB" w:rsidRDefault="00E30BA5" w:rsidP="00246BD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EB33CB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Como: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DC977" w14:textId="58532D5A" w:rsidR="00E30BA5" w:rsidRPr="00EB33CB" w:rsidRDefault="00E30BA5" w:rsidP="00EB33CB">
            <w:pPr>
              <w:rPr>
                <w:sz w:val="22"/>
                <w:lang w:val="es-CO" w:eastAsia="es-CO"/>
              </w:rPr>
            </w:pPr>
            <w:r w:rsidRPr="00EB33CB">
              <w:rPr>
                <w:sz w:val="22"/>
                <w:lang w:val="es-CO" w:eastAsia="es-CO"/>
              </w:rPr>
              <w:t> </w:t>
            </w:r>
            <w:r w:rsidR="003A7639" w:rsidRPr="00EB33CB">
              <w:rPr>
                <w:sz w:val="22"/>
                <w:lang w:val="es-CO" w:eastAsia="es-CO"/>
              </w:rPr>
              <w:t>Administrador</w:t>
            </w:r>
          </w:p>
        </w:tc>
      </w:tr>
      <w:tr w:rsidR="00E30BA5" w:rsidRPr="007F624A" w14:paraId="1DC2E297" w14:textId="77777777" w:rsidTr="00246BDA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C4688" w14:textId="77777777" w:rsidR="00E30BA5" w:rsidRPr="00EB33CB" w:rsidRDefault="00E30BA5" w:rsidP="00246BD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EB33CB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Necesito: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5A9996" w14:textId="098EA0B0" w:rsidR="00E30BA5" w:rsidRPr="00EB33CB" w:rsidRDefault="003A7639" w:rsidP="00EB33CB">
            <w:pPr>
              <w:rPr>
                <w:sz w:val="22"/>
                <w:lang w:val="es-CO" w:eastAsia="es-CO"/>
              </w:rPr>
            </w:pPr>
            <w:r w:rsidRPr="00EB33CB">
              <w:rPr>
                <w:sz w:val="22"/>
                <w:lang w:val="es-CO" w:eastAsia="es-CO"/>
              </w:rPr>
              <w:t xml:space="preserve">Un sistema de selección de productos y </w:t>
            </w:r>
            <w:proofErr w:type="spellStart"/>
            <w:r w:rsidRPr="00EB33CB">
              <w:rPr>
                <w:sz w:val="22"/>
                <w:lang w:val="es-CO" w:eastAsia="es-CO"/>
              </w:rPr>
              <w:t>checkout</w:t>
            </w:r>
            <w:proofErr w:type="spellEnd"/>
            <w:r w:rsidRPr="00EB33CB">
              <w:rPr>
                <w:sz w:val="22"/>
                <w:lang w:val="es-CO" w:eastAsia="es-CO"/>
              </w:rPr>
              <w:t xml:space="preserve"> seguro</w:t>
            </w:r>
          </w:p>
        </w:tc>
      </w:tr>
      <w:tr w:rsidR="00E30BA5" w:rsidRPr="007F624A" w14:paraId="55810003" w14:textId="77777777" w:rsidTr="00246BDA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7B7F30" w14:textId="77777777" w:rsidR="00E30BA5" w:rsidRPr="00EB33CB" w:rsidRDefault="00E30BA5" w:rsidP="00246BD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EB33CB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Para: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B4775" w14:textId="71BB4959" w:rsidR="00E30BA5" w:rsidRPr="00EB33CB" w:rsidRDefault="00E30BA5" w:rsidP="00EB33CB">
            <w:pPr>
              <w:rPr>
                <w:sz w:val="22"/>
                <w:lang w:val="es-CO" w:eastAsia="es-CO"/>
              </w:rPr>
            </w:pPr>
            <w:r w:rsidRPr="00EB33CB">
              <w:rPr>
                <w:sz w:val="22"/>
                <w:lang w:val="es-CO" w:eastAsia="es-CO"/>
              </w:rPr>
              <w:t> </w:t>
            </w:r>
            <w:r w:rsidR="003A7639" w:rsidRPr="00EB33CB">
              <w:rPr>
                <w:sz w:val="22"/>
                <w:lang w:val="es-CO" w:eastAsia="es-CO"/>
              </w:rPr>
              <w:t>Consolidar mi compra y generar una orden de pedido</w:t>
            </w:r>
          </w:p>
        </w:tc>
      </w:tr>
      <w:tr w:rsidR="00E30BA5" w:rsidRPr="007F624A" w14:paraId="46FADF1E" w14:textId="77777777" w:rsidTr="00246BDA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EA48E2" w14:textId="77777777" w:rsidR="00E30BA5" w:rsidRPr="00EB33CB" w:rsidRDefault="00E30BA5" w:rsidP="00246BDA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EB33CB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Criterios de aceptación</w:t>
            </w:r>
          </w:p>
        </w:tc>
      </w:tr>
      <w:tr w:rsidR="00E30BA5" w:rsidRPr="007F624A" w14:paraId="73637113" w14:textId="77777777" w:rsidTr="00246BDA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4E53A6" w14:textId="77777777" w:rsidR="00E30BA5" w:rsidRPr="00EB33CB" w:rsidRDefault="00E30BA5" w:rsidP="00246BD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EB33CB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Dado: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BC14C" w14:textId="319714AB" w:rsidR="00E30BA5" w:rsidRPr="00EB33CB" w:rsidRDefault="00E30BA5" w:rsidP="00EB33CB">
            <w:pPr>
              <w:pStyle w:val="Contenido"/>
              <w:rPr>
                <w:b/>
                <w:bCs/>
                <w:sz w:val="22"/>
                <w:lang w:val="es-CO" w:eastAsia="es-CO"/>
              </w:rPr>
            </w:pPr>
            <w:r w:rsidRPr="00EB33CB">
              <w:rPr>
                <w:b/>
                <w:bCs/>
                <w:sz w:val="22"/>
                <w:lang w:val="es-CO" w:eastAsia="es-CO"/>
              </w:rPr>
              <w:t> </w:t>
            </w:r>
            <w:r w:rsidR="003A7639" w:rsidRPr="00EB33CB">
              <w:rPr>
                <w:b/>
                <w:bCs/>
                <w:sz w:val="22"/>
                <w:lang w:val="es-CO" w:eastAsia="es-CO"/>
              </w:rPr>
              <w:t>Que el usuario ha seleccionado uno o varios libros del catálogo</w:t>
            </w:r>
          </w:p>
        </w:tc>
      </w:tr>
      <w:tr w:rsidR="00E30BA5" w:rsidRPr="007F624A" w14:paraId="0A977516" w14:textId="77777777" w:rsidTr="00246BDA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5D864" w14:textId="77777777" w:rsidR="00E30BA5" w:rsidRPr="00EB33CB" w:rsidRDefault="00E30BA5" w:rsidP="00246BD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EB33CB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Cuando: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B6326" w14:textId="2946AE38" w:rsidR="00E30BA5" w:rsidRPr="00EB33CB" w:rsidRDefault="00E30BA5" w:rsidP="00EB33CB">
            <w:pPr>
              <w:pStyle w:val="Contenido"/>
              <w:rPr>
                <w:b/>
                <w:bCs/>
                <w:sz w:val="22"/>
                <w:lang w:val="es-CO" w:eastAsia="es-CO"/>
              </w:rPr>
            </w:pPr>
            <w:r w:rsidRPr="00EB33CB">
              <w:rPr>
                <w:b/>
                <w:bCs/>
                <w:sz w:val="22"/>
                <w:lang w:val="es-CO" w:eastAsia="es-CO"/>
              </w:rPr>
              <w:t> </w:t>
            </w:r>
            <w:r w:rsidR="003A7639" w:rsidRPr="00EB33CB">
              <w:rPr>
                <w:b/>
                <w:bCs/>
                <w:sz w:val="22"/>
                <w:lang w:val="es-CO" w:eastAsia="es-CO"/>
              </w:rPr>
              <w:t>Hace clic en "Finalizar Compra" e ingresa los datos de pago</w:t>
            </w:r>
          </w:p>
        </w:tc>
      </w:tr>
      <w:tr w:rsidR="00E30BA5" w:rsidRPr="007F624A" w14:paraId="7E3DFC1E" w14:textId="77777777" w:rsidTr="00246BDA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37D05" w14:textId="77777777" w:rsidR="00E30BA5" w:rsidRPr="00EB33CB" w:rsidRDefault="00E30BA5" w:rsidP="00246BD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EB33CB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Entonces: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01337" w14:textId="4FDFE548" w:rsidR="00E30BA5" w:rsidRPr="00EB33CB" w:rsidRDefault="00E30BA5" w:rsidP="00EB33CB">
            <w:pPr>
              <w:pStyle w:val="Contenido"/>
              <w:rPr>
                <w:b/>
                <w:bCs/>
                <w:sz w:val="22"/>
                <w:lang w:val="es-CO" w:eastAsia="es-CO"/>
              </w:rPr>
            </w:pPr>
            <w:r w:rsidRPr="00EB33CB">
              <w:rPr>
                <w:b/>
                <w:bCs/>
                <w:sz w:val="22"/>
                <w:lang w:val="es-CO" w:eastAsia="es-CO"/>
              </w:rPr>
              <w:t> </w:t>
            </w:r>
            <w:r w:rsidR="003A7639" w:rsidRPr="00EB33CB">
              <w:rPr>
                <w:b/>
                <w:bCs/>
                <w:sz w:val="22"/>
                <w:lang w:val="es-CO" w:eastAsia="es-CO"/>
              </w:rPr>
              <w:t>El sistema debe validar la transacción y generar una confirmación de pedido exitoso.</w:t>
            </w:r>
          </w:p>
        </w:tc>
      </w:tr>
      <w:tr w:rsidR="00E30BA5" w:rsidRPr="007F624A" w14:paraId="7069C5D7" w14:textId="77777777" w:rsidTr="00246BDA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E149E" w14:textId="77777777" w:rsidR="00E30BA5" w:rsidRPr="007F624A" w:rsidRDefault="00E30BA5" w:rsidP="00246BDA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Maquetado</w:t>
            </w:r>
          </w:p>
        </w:tc>
      </w:tr>
      <w:tr w:rsidR="00E30BA5" w:rsidRPr="007F624A" w14:paraId="03A660CB" w14:textId="77777777" w:rsidTr="00246BDA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7BE25" w14:textId="77777777" w:rsidR="00E30BA5" w:rsidRPr="007F624A" w:rsidRDefault="00E30BA5" w:rsidP="00246BDA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</w:p>
        </w:tc>
      </w:tr>
    </w:tbl>
    <w:p w14:paraId="20DC0CF0" w14:textId="63CE2912" w:rsidR="00E30BA5" w:rsidRDefault="00E30BA5" w:rsidP="00E30BA5"/>
    <w:p w14:paraId="770A72F3" w14:textId="00F7DBA9" w:rsidR="00EB33CB" w:rsidRDefault="00EB33CB" w:rsidP="00E30BA5"/>
    <w:p w14:paraId="3E8BBBF3" w14:textId="1F2301BE" w:rsidR="00EB33CB" w:rsidRPr="0077483A" w:rsidRDefault="00EB33CB" w:rsidP="00EB33CB">
      <w:pPr>
        <w:pStyle w:val="Contenido"/>
        <w:rPr>
          <w:b/>
          <w:bCs/>
        </w:rPr>
      </w:pPr>
      <w:r w:rsidRPr="0077483A">
        <w:rPr>
          <w:b/>
          <w:bCs/>
        </w:rPr>
        <w:t>HU4</w:t>
      </w:r>
    </w:p>
    <w:tbl>
      <w:tblPr>
        <w:tblW w:w="72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  <w:gridCol w:w="1200"/>
        <w:gridCol w:w="1200"/>
      </w:tblGrid>
      <w:tr w:rsidR="00EB33CB" w:rsidRPr="007F624A" w14:paraId="11D2F89D" w14:textId="77777777" w:rsidTr="00C16FB5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B61D04" w14:textId="77777777" w:rsidR="00EB33CB" w:rsidRPr="00EB33CB" w:rsidRDefault="00EB33CB" w:rsidP="00C16FB5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EB33CB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Código: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3DDB9" w14:textId="723CA4A1" w:rsidR="00EB33CB" w:rsidRPr="00EB33CB" w:rsidRDefault="00EB33CB" w:rsidP="00C16FB5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EB33CB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HU0</w:t>
            </w: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4</w:t>
            </w:r>
            <w:r w:rsidRPr="00EB33CB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N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DDCFAE" w14:textId="77777777" w:rsidR="00EB33CB" w:rsidRPr="00EB33CB" w:rsidRDefault="00EB33CB" w:rsidP="00C16FB5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EB33CB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Prioridad: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53F5F" w14:textId="77777777" w:rsidR="00EB33CB" w:rsidRPr="00EB33CB" w:rsidRDefault="00EB33CB" w:rsidP="00C16FB5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EB33CB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ALTA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CEE57" w14:textId="77777777" w:rsidR="00EB33CB" w:rsidRPr="00EB33CB" w:rsidRDefault="00EB33CB" w:rsidP="00C16FB5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EB33CB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Duración: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03660" w14:textId="77777777" w:rsidR="00EB33CB" w:rsidRPr="00EB33CB" w:rsidRDefault="00EB33CB" w:rsidP="00C16FB5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EB33CB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PARA SER INICIADA</w:t>
            </w:r>
          </w:p>
        </w:tc>
      </w:tr>
      <w:tr w:rsidR="00EB33CB" w:rsidRPr="007F624A" w14:paraId="437D4DDC" w14:textId="77777777" w:rsidTr="00C16FB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85CB3" w14:textId="77777777" w:rsidR="00EB33CB" w:rsidRPr="00EB33CB" w:rsidRDefault="00EB33CB" w:rsidP="00C16FB5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EB33CB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Título: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92BAD" w14:textId="5720B950" w:rsidR="00EB33CB" w:rsidRPr="00EB33CB" w:rsidRDefault="00EB33CB" w:rsidP="00C16FB5">
            <w:pPr>
              <w:rPr>
                <w:sz w:val="22"/>
                <w:lang w:val="es-CO" w:eastAsia="es-CO"/>
              </w:rPr>
            </w:pPr>
            <w:r w:rsidRPr="00EB33CB">
              <w:rPr>
                <w:sz w:val="22"/>
                <w:lang w:val="es-CO" w:eastAsia="es-CO"/>
              </w:rPr>
              <w:t> Panel de Gestión de Stock y Precios</w:t>
            </w:r>
          </w:p>
        </w:tc>
      </w:tr>
      <w:tr w:rsidR="00EB33CB" w:rsidRPr="007F624A" w14:paraId="3A34CAD5" w14:textId="77777777" w:rsidTr="00C16FB5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20CBBC" w14:textId="77777777" w:rsidR="00EB33CB" w:rsidRPr="00EB33CB" w:rsidRDefault="00EB33CB" w:rsidP="00C16FB5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EB33CB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Historia de usuario</w:t>
            </w:r>
          </w:p>
        </w:tc>
      </w:tr>
      <w:tr w:rsidR="00EB33CB" w:rsidRPr="007F624A" w14:paraId="4DB93CB2" w14:textId="77777777" w:rsidTr="00C16FB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61790" w14:textId="77777777" w:rsidR="00EB33CB" w:rsidRPr="00EB33CB" w:rsidRDefault="00EB33CB" w:rsidP="00C16FB5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EB33CB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Como: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D29C0B" w14:textId="77777777" w:rsidR="00EB33CB" w:rsidRPr="00EB33CB" w:rsidRDefault="00EB33CB" w:rsidP="00C16FB5">
            <w:pPr>
              <w:rPr>
                <w:sz w:val="22"/>
                <w:lang w:val="es-CO" w:eastAsia="es-CO"/>
              </w:rPr>
            </w:pPr>
            <w:r w:rsidRPr="00EB33CB">
              <w:rPr>
                <w:sz w:val="22"/>
                <w:lang w:val="es-CO" w:eastAsia="es-CO"/>
              </w:rPr>
              <w:t> Administrador</w:t>
            </w:r>
          </w:p>
        </w:tc>
      </w:tr>
      <w:tr w:rsidR="00EB33CB" w:rsidRPr="007F624A" w14:paraId="147EC468" w14:textId="77777777" w:rsidTr="00C16FB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A4551" w14:textId="77777777" w:rsidR="00EB33CB" w:rsidRPr="00EB33CB" w:rsidRDefault="00EB33CB" w:rsidP="00C16FB5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EB33CB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Necesito: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22074B" w14:textId="760C75D7" w:rsidR="00EB33CB" w:rsidRPr="00EB33CB" w:rsidRDefault="00EB33CB" w:rsidP="00C16FB5">
            <w:pPr>
              <w:rPr>
                <w:sz w:val="22"/>
                <w:lang w:val="es-CO" w:eastAsia="es-CO"/>
              </w:rPr>
            </w:pPr>
            <w:r w:rsidRPr="00EB33CB">
              <w:rPr>
                <w:sz w:val="22"/>
                <w:lang w:val="es-CO" w:eastAsia="es-CO"/>
              </w:rPr>
              <w:t>Una interfaz para añadir, editar o eliminar productos</w:t>
            </w:r>
          </w:p>
        </w:tc>
      </w:tr>
      <w:tr w:rsidR="00EB33CB" w:rsidRPr="007F624A" w14:paraId="31F112E6" w14:textId="77777777" w:rsidTr="00C16FB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417C6E" w14:textId="77777777" w:rsidR="00EB33CB" w:rsidRPr="00EB33CB" w:rsidRDefault="00EB33CB" w:rsidP="00C16FB5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EB33CB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Para: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4F8013" w14:textId="2BA52BDA" w:rsidR="00EB33CB" w:rsidRPr="00EB33CB" w:rsidRDefault="00EB33CB" w:rsidP="00C16FB5">
            <w:pPr>
              <w:rPr>
                <w:sz w:val="22"/>
                <w:lang w:val="es-CO" w:eastAsia="es-CO"/>
              </w:rPr>
            </w:pPr>
            <w:r w:rsidRPr="00EB33CB">
              <w:rPr>
                <w:sz w:val="22"/>
                <w:lang w:val="es-CO" w:eastAsia="es-CO"/>
              </w:rPr>
              <w:t>Reflejar la disponibilidad real de la librería a los clientes</w:t>
            </w:r>
          </w:p>
        </w:tc>
      </w:tr>
      <w:tr w:rsidR="00EB33CB" w:rsidRPr="007F624A" w14:paraId="1D87DE86" w14:textId="77777777" w:rsidTr="00C16FB5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ECBAA" w14:textId="77777777" w:rsidR="00EB33CB" w:rsidRPr="00EB33CB" w:rsidRDefault="00EB33CB" w:rsidP="00C16FB5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EB33CB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Criterios de aceptación</w:t>
            </w:r>
          </w:p>
        </w:tc>
      </w:tr>
      <w:tr w:rsidR="00EB33CB" w:rsidRPr="007F624A" w14:paraId="444A63AB" w14:textId="77777777" w:rsidTr="00C16FB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708324" w14:textId="77777777" w:rsidR="00EB33CB" w:rsidRPr="00EB33CB" w:rsidRDefault="00EB33CB" w:rsidP="00C16FB5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EB33CB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Dado: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3A1FD" w14:textId="3994F25B" w:rsidR="00EB33CB" w:rsidRPr="00EB33CB" w:rsidRDefault="00EB33CB" w:rsidP="00C16FB5">
            <w:pPr>
              <w:pStyle w:val="Contenido"/>
              <w:rPr>
                <w:b/>
                <w:bCs/>
                <w:sz w:val="22"/>
                <w:lang w:val="es-CO" w:eastAsia="es-CO"/>
              </w:rPr>
            </w:pPr>
            <w:r w:rsidRPr="00EB33CB">
              <w:rPr>
                <w:b/>
                <w:bCs/>
                <w:sz w:val="22"/>
                <w:lang w:val="es-CO" w:eastAsia="es-CO"/>
              </w:rPr>
              <w:t> Que el administrador ha iniciado sesión con sus permisos</w:t>
            </w:r>
          </w:p>
        </w:tc>
      </w:tr>
      <w:tr w:rsidR="00EB33CB" w:rsidRPr="007F624A" w14:paraId="52029B0B" w14:textId="77777777" w:rsidTr="00C16FB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E66C4" w14:textId="77777777" w:rsidR="00EB33CB" w:rsidRPr="00EB33CB" w:rsidRDefault="00EB33CB" w:rsidP="00C16FB5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EB33CB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Cuando: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970A1" w14:textId="601B0990" w:rsidR="00EB33CB" w:rsidRPr="00EB33CB" w:rsidRDefault="00EB33CB" w:rsidP="00C16FB5">
            <w:pPr>
              <w:pStyle w:val="Contenido"/>
              <w:rPr>
                <w:b/>
                <w:bCs/>
                <w:sz w:val="22"/>
                <w:lang w:val="es-CO" w:eastAsia="es-CO"/>
              </w:rPr>
            </w:pPr>
            <w:r w:rsidRPr="00EB33CB">
              <w:rPr>
                <w:b/>
                <w:bCs/>
                <w:sz w:val="22"/>
                <w:lang w:val="es-CO" w:eastAsia="es-CO"/>
              </w:rPr>
              <w:t>Modifica el precio o la cantidad de un libro en el panel</w:t>
            </w:r>
          </w:p>
        </w:tc>
      </w:tr>
      <w:tr w:rsidR="00EB33CB" w:rsidRPr="007F624A" w14:paraId="37B845E1" w14:textId="77777777" w:rsidTr="00C16FB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2C492" w14:textId="77777777" w:rsidR="00EB33CB" w:rsidRPr="00EB33CB" w:rsidRDefault="00EB33CB" w:rsidP="00C16FB5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EB33CB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Entonces: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BEB23" w14:textId="64458076" w:rsidR="00EB33CB" w:rsidRPr="00EB33CB" w:rsidRDefault="00EB33CB" w:rsidP="00C16FB5">
            <w:pPr>
              <w:pStyle w:val="Contenido"/>
              <w:rPr>
                <w:b/>
                <w:bCs/>
                <w:sz w:val="22"/>
                <w:lang w:val="es-CO" w:eastAsia="es-CO"/>
              </w:rPr>
            </w:pPr>
            <w:r w:rsidRPr="00EB33CB">
              <w:rPr>
                <w:b/>
                <w:bCs/>
                <w:sz w:val="22"/>
                <w:lang w:val="es-CO" w:eastAsia="es-CO"/>
              </w:rPr>
              <w:t>El sistema debe actualizar la base de datos y reflejar el cambio en el catálogo público.</w:t>
            </w:r>
          </w:p>
        </w:tc>
      </w:tr>
      <w:tr w:rsidR="00EB33CB" w:rsidRPr="007F624A" w14:paraId="268403DC" w14:textId="77777777" w:rsidTr="00C16FB5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5D8A00" w14:textId="77777777" w:rsidR="00EB33CB" w:rsidRPr="007F624A" w:rsidRDefault="00EB33CB" w:rsidP="00C16FB5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Maquetado</w:t>
            </w:r>
          </w:p>
        </w:tc>
      </w:tr>
      <w:tr w:rsidR="00EB33CB" w:rsidRPr="007F624A" w14:paraId="343A45FC" w14:textId="77777777" w:rsidTr="00C16FB5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4CAF1" w14:textId="77777777" w:rsidR="00EB33CB" w:rsidRPr="007F624A" w:rsidRDefault="00EB33CB" w:rsidP="00C16FB5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</w:p>
        </w:tc>
      </w:tr>
    </w:tbl>
    <w:p w14:paraId="3FB28456" w14:textId="77777777" w:rsidR="00EB33CB" w:rsidRDefault="00EB33CB" w:rsidP="00E30BA5"/>
    <w:p w14:paraId="0AE1DED1" w14:textId="162DAEA0" w:rsidR="00EB33CB" w:rsidRDefault="00EB33CB" w:rsidP="00E30BA5"/>
    <w:p w14:paraId="7190FA87" w14:textId="61E7F50B" w:rsidR="00EB33CB" w:rsidRDefault="00EB33CB" w:rsidP="00E30BA5"/>
    <w:p w14:paraId="1AB08555" w14:textId="77777777" w:rsidR="00EB33CB" w:rsidRDefault="00EB33CB" w:rsidP="00E30BA5"/>
    <w:p w14:paraId="791162AC" w14:textId="77777777" w:rsidR="004A0B35" w:rsidRDefault="004A0B35" w:rsidP="004A0B35">
      <w:pPr>
        <w:pStyle w:val="Ttulo2"/>
      </w:pPr>
      <w:r>
        <w:lastRenderedPageBreak/>
        <w:t>Diagrama de clases</w:t>
      </w:r>
    </w:p>
    <w:p w14:paraId="3C44EA3D" w14:textId="542C3FAA" w:rsidR="004A0B35" w:rsidRDefault="00985BEF" w:rsidP="004A0B35">
      <w:r w:rsidRPr="00985BEF">
        <w:rPr>
          <w:b w:val="0"/>
          <w:noProof/>
        </w:rPr>
        <w:drawing>
          <wp:inline distT="0" distB="0" distL="0" distR="0" wp14:anchorId="40933BC4" wp14:editId="547B3CCF">
            <wp:extent cx="6371590" cy="4850765"/>
            <wp:effectExtent l="0" t="0" r="0" b="698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71590" cy="485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AFAD4" w14:textId="77777777" w:rsidR="004A0B35" w:rsidRPr="004A0B35" w:rsidRDefault="004A0B35" w:rsidP="004A0B35">
      <w:pPr>
        <w:pStyle w:val="Ttulo2"/>
      </w:pPr>
      <w:r>
        <w:lastRenderedPageBreak/>
        <w:t>Diagrama de procesos</w:t>
      </w:r>
    </w:p>
    <w:p w14:paraId="57BFEDC4" w14:textId="333978F4" w:rsidR="004A0B35" w:rsidRDefault="00985BEF" w:rsidP="00E30BA5">
      <w:r w:rsidRPr="00985BEF">
        <w:rPr>
          <w:b w:val="0"/>
          <w:noProof/>
        </w:rPr>
        <w:drawing>
          <wp:inline distT="0" distB="0" distL="0" distR="0" wp14:anchorId="3EE1EEEC" wp14:editId="0D061E5D">
            <wp:extent cx="5619750" cy="6276975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0014" cy="627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907B7" w14:textId="77777777" w:rsidR="00E30BA5" w:rsidRPr="007F624A" w:rsidRDefault="00E30BA5" w:rsidP="00E30BA5">
      <w:pPr>
        <w:pStyle w:val="Ttulo2"/>
      </w:pPr>
      <w:r>
        <w:t xml:space="preserve">Incremento - Implementación de Historias de Usuario </w:t>
      </w:r>
    </w:p>
    <w:p w14:paraId="6AD9B79E" w14:textId="77777777" w:rsidR="00E30BA5" w:rsidRDefault="00E30BA5" w:rsidP="00E30BA5">
      <w:pPr>
        <w:pStyle w:val="Contenido"/>
      </w:pPr>
      <w:r>
        <w:t>Capturas de pantalla del software con las funcionalidades desarrolladas</w:t>
      </w:r>
    </w:p>
    <w:p w14:paraId="3D6614D2" w14:textId="77777777" w:rsidR="00E30BA5" w:rsidRDefault="00E30BA5" w:rsidP="00E30BA5">
      <w:pPr>
        <w:pStyle w:val="Contenido"/>
      </w:pPr>
    </w:p>
    <w:p w14:paraId="10398FD6" w14:textId="77777777" w:rsidR="00E30BA5" w:rsidRDefault="00E30BA5" w:rsidP="00E30BA5">
      <w:pPr>
        <w:pStyle w:val="Ttulo2"/>
      </w:pPr>
      <w:r>
        <w:t xml:space="preserve">Sprint </w:t>
      </w:r>
      <w:proofErr w:type="spellStart"/>
      <w:r>
        <w:t>Review</w:t>
      </w:r>
      <w:proofErr w:type="spellEnd"/>
    </w:p>
    <w:p w14:paraId="0B4FCC87" w14:textId="77777777" w:rsidR="00E30BA5" w:rsidRDefault="00E30BA5" w:rsidP="00E30BA5">
      <w:pPr>
        <w:pStyle w:val="Ttulo3"/>
      </w:pPr>
      <w:r>
        <w:t>Debilidades</w:t>
      </w:r>
    </w:p>
    <w:p w14:paraId="0F660AF9" w14:textId="77777777" w:rsidR="00E30BA5" w:rsidRDefault="00E30BA5" w:rsidP="00E30BA5">
      <w:pPr>
        <w:pStyle w:val="Contenido"/>
      </w:pPr>
      <w:r>
        <w:t>Describa las debilidades que se identificaron en el equipo durante este sprint</w:t>
      </w:r>
    </w:p>
    <w:p w14:paraId="58BFA136" w14:textId="77777777" w:rsidR="00E30BA5" w:rsidRDefault="00E30BA5" w:rsidP="00E30BA5"/>
    <w:p w14:paraId="4A987BA5" w14:textId="77777777" w:rsidR="00E30BA5" w:rsidRDefault="00E30BA5" w:rsidP="00E30BA5">
      <w:pPr>
        <w:pStyle w:val="Ttulo3"/>
      </w:pPr>
      <w:r>
        <w:lastRenderedPageBreak/>
        <w:t>Fortalezas</w:t>
      </w:r>
    </w:p>
    <w:p w14:paraId="56CC396A" w14:textId="77777777" w:rsidR="00E30BA5" w:rsidRDefault="00E30BA5" w:rsidP="00E30BA5">
      <w:pPr>
        <w:pStyle w:val="Contenido"/>
      </w:pPr>
      <w:r>
        <w:t>Describa las fortalezas que se identificaron en el equipo durante este sprint</w:t>
      </w:r>
    </w:p>
    <w:p w14:paraId="73C3747E" w14:textId="77777777" w:rsidR="00E30BA5" w:rsidRDefault="00E30BA5" w:rsidP="00E30BA5"/>
    <w:p w14:paraId="2C58EF93" w14:textId="77777777" w:rsidR="00E30BA5" w:rsidRDefault="00E30BA5" w:rsidP="00E30BA5">
      <w:pPr>
        <w:pStyle w:val="Ttulo3"/>
      </w:pPr>
      <w:r>
        <w:t>Oportunidades de mejora</w:t>
      </w:r>
    </w:p>
    <w:p w14:paraId="6AEBA029" w14:textId="77777777" w:rsidR="00E30BA5" w:rsidRDefault="00E30BA5" w:rsidP="00E30BA5">
      <w:pPr>
        <w:pStyle w:val="Contenido"/>
      </w:pPr>
      <w:r>
        <w:t xml:space="preserve">Describa las oportunidades de mejora que se identificaron en el equipo durante este </w:t>
      </w:r>
    </w:p>
    <w:p w14:paraId="6C6C22DA" w14:textId="77777777" w:rsidR="00E30BA5" w:rsidRDefault="00E30BA5" w:rsidP="00E30BA5">
      <w:pPr>
        <w:pStyle w:val="Contenido"/>
      </w:pPr>
      <w:r>
        <w:t>sprint</w:t>
      </w:r>
    </w:p>
    <w:p w14:paraId="0B81FD02" w14:textId="77777777" w:rsidR="00E30BA5" w:rsidRDefault="00E30BA5" w:rsidP="00E30BA5">
      <w:pPr>
        <w:sectPr w:rsidR="00E30BA5" w:rsidSect="00AB02A7">
          <w:pgSz w:w="11906" w:h="16838" w:code="9"/>
          <w:pgMar w:top="720" w:right="936" w:bottom="720" w:left="936" w:header="0" w:footer="289" w:gutter="0"/>
          <w:pgNumType w:start="1"/>
          <w:cols w:space="720"/>
          <w:docGrid w:linePitch="382"/>
        </w:sectPr>
      </w:pPr>
    </w:p>
    <w:p w14:paraId="14D3FA4A" w14:textId="77777777" w:rsidR="00E30BA5" w:rsidRDefault="00E30BA5" w:rsidP="00782BB7">
      <w:pPr>
        <w:pStyle w:val="Ttulo2"/>
      </w:pPr>
      <w:proofErr w:type="spellStart"/>
      <w:r>
        <w:lastRenderedPageBreak/>
        <w:t>Product</w:t>
      </w:r>
      <w:proofErr w:type="spellEnd"/>
      <w:r>
        <w:t xml:space="preserve"> Backlog Actualizado</w:t>
      </w:r>
    </w:p>
    <w:tbl>
      <w:tblPr>
        <w:tblStyle w:val="Tablanormal5"/>
        <w:tblW w:w="15433" w:type="dxa"/>
        <w:tblLook w:val="04A0" w:firstRow="1" w:lastRow="0" w:firstColumn="1" w:lastColumn="0" w:noHBand="0" w:noVBand="1"/>
      </w:tblPr>
      <w:tblGrid>
        <w:gridCol w:w="606"/>
        <w:gridCol w:w="2513"/>
        <w:gridCol w:w="2835"/>
        <w:gridCol w:w="4394"/>
        <w:gridCol w:w="1559"/>
        <w:gridCol w:w="1418"/>
        <w:gridCol w:w="2108"/>
      </w:tblGrid>
      <w:tr w:rsidR="00E30BA5" w14:paraId="4274ABAF" w14:textId="77777777" w:rsidTr="00246B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06" w:type="dxa"/>
          </w:tcPr>
          <w:p w14:paraId="2335A414" w14:textId="77777777" w:rsidR="00E30BA5" w:rsidRDefault="00E30BA5" w:rsidP="00246BDA">
            <w:pPr>
              <w:pStyle w:val="Contenido"/>
            </w:pPr>
            <w:r>
              <w:t>Id</w:t>
            </w:r>
          </w:p>
        </w:tc>
        <w:tc>
          <w:tcPr>
            <w:tcW w:w="2513" w:type="dxa"/>
          </w:tcPr>
          <w:p w14:paraId="5BE459C6" w14:textId="77777777" w:rsidR="00E30BA5" w:rsidRDefault="00E30BA5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Como un…</w:t>
            </w:r>
          </w:p>
        </w:tc>
        <w:tc>
          <w:tcPr>
            <w:tcW w:w="2835" w:type="dxa"/>
          </w:tcPr>
          <w:p w14:paraId="6254D7D8" w14:textId="77777777" w:rsidR="00E30BA5" w:rsidRDefault="00E30BA5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Necesito…</w:t>
            </w:r>
          </w:p>
        </w:tc>
        <w:tc>
          <w:tcPr>
            <w:tcW w:w="4394" w:type="dxa"/>
          </w:tcPr>
          <w:p w14:paraId="6BE96E48" w14:textId="77777777" w:rsidR="00E30BA5" w:rsidRDefault="00E30BA5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Para…</w:t>
            </w:r>
          </w:p>
        </w:tc>
        <w:tc>
          <w:tcPr>
            <w:tcW w:w="1559" w:type="dxa"/>
          </w:tcPr>
          <w:p w14:paraId="7538A0D0" w14:textId="77777777" w:rsidR="00E30BA5" w:rsidRDefault="00E30BA5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</w:t>
            </w:r>
          </w:p>
        </w:tc>
        <w:tc>
          <w:tcPr>
            <w:tcW w:w="1418" w:type="dxa"/>
          </w:tcPr>
          <w:p w14:paraId="187E31B1" w14:textId="77777777" w:rsidR="00E30BA5" w:rsidRDefault="00E30BA5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Sprint</w:t>
            </w:r>
          </w:p>
        </w:tc>
        <w:tc>
          <w:tcPr>
            <w:tcW w:w="2108" w:type="dxa"/>
          </w:tcPr>
          <w:p w14:paraId="3C451CF5" w14:textId="77777777" w:rsidR="00E30BA5" w:rsidRDefault="00E30BA5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E30BA5" w14:paraId="3CCA3891" w14:textId="77777777" w:rsidTr="00246B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10EB39C2" w14:textId="77777777" w:rsidR="00E30BA5" w:rsidRDefault="00E30BA5" w:rsidP="00246BDA">
            <w:pPr>
              <w:pStyle w:val="Contenido"/>
            </w:pPr>
            <w:r>
              <w:t>5</w:t>
            </w:r>
          </w:p>
        </w:tc>
        <w:tc>
          <w:tcPr>
            <w:tcW w:w="2513" w:type="dxa"/>
          </w:tcPr>
          <w:p w14:paraId="2B139182" w14:textId="77777777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Administrador</w:t>
            </w:r>
          </w:p>
        </w:tc>
        <w:tc>
          <w:tcPr>
            <w:tcW w:w="2835" w:type="dxa"/>
          </w:tcPr>
          <w:p w14:paraId="28C1ED63" w14:textId="082981FD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94" w:type="dxa"/>
          </w:tcPr>
          <w:p w14:paraId="32BCBB8B" w14:textId="4C7A6FCF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59" w:type="dxa"/>
          </w:tcPr>
          <w:p w14:paraId="0D738F67" w14:textId="06C1FE92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8" w:type="dxa"/>
          </w:tcPr>
          <w:p w14:paraId="255115F8" w14:textId="5B4FD38C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08" w:type="dxa"/>
          </w:tcPr>
          <w:p w14:paraId="32C4A3BC" w14:textId="77777777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Para Ser Iniciada</w:t>
            </w:r>
          </w:p>
        </w:tc>
      </w:tr>
      <w:tr w:rsidR="00E30BA5" w14:paraId="7CD8FDC4" w14:textId="77777777" w:rsidTr="00246B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34E8E147" w14:textId="4CDC4029" w:rsidR="00E30BA5" w:rsidRDefault="00C26D6A" w:rsidP="00246BDA">
            <w:pPr>
              <w:pStyle w:val="Contenido"/>
            </w:pPr>
            <w:r>
              <w:t>6</w:t>
            </w:r>
          </w:p>
        </w:tc>
        <w:tc>
          <w:tcPr>
            <w:tcW w:w="2513" w:type="dxa"/>
          </w:tcPr>
          <w:p w14:paraId="65172906" w14:textId="3DEAF5EF" w:rsidR="00E30BA5" w:rsidRDefault="00C26D6A" w:rsidP="00246BD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2835" w:type="dxa"/>
          </w:tcPr>
          <w:p w14:paraId="448DA8EA" w14:textId="5A68F91C" w:rsidR="00E30BA5" w:rsidRDefault="00E30BA5" w:rsidP="00246BD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94" w:type="dxa"/>
          </w:tcPr>
          <w:p w14:paraId="0995FBC4" w14:textId="3B6C8015" w:rsidR="00E30BA5" w:rsidRDefault="00E30BA5" w:rsidP="00246BD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9" w:type="dxa"/>
          </w:tcPr>
          <w:p w14:paraId="59E8511D" w14:textId="3D29C6F2" w:rsidR="00E30BA5" w:rsidRDefault="00E30BA5" w:rsidP="00246BD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8" w:type="dxa"/>
          </w:tcPr>
          <w:p w14:paraId="407CA73E" w14:textId="207377A8" w:rsidR="00E30BA5" w:rsidRDefault="00E30BA5" w:rsidP="00246BD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08" w:type="dxa"/>
          </w:tcPr>
          <w:p w14:paraId="0928C9F9" w14:textId="4EE93221" w:rsidR="00E30BA5" w:rsidRDefault="00C26D6A" w:rsidP="00246BD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Para Ser Iniciada</w:t>
            </w:r>
          </w:p>
        </w:tc>
      </w:tr>
      <w:tr w:rsidR="00E30BA5" w14:paraId="5CC2A4F9" w14:textId="77777777" w:rsidTr="00246B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2B8C3DC4" w14:textId="77777777" w:rsidR="00E30BA5" w:rsidRDefault="00E30BA5" w:rsidP="00246BDA">
            <w:pPr>
              <w:pStyle w:val="Contenido"/>
            </w:pPr>
          </w:p>
        </w:tc>
        <w:tc>
          <w:tcPr>
            <w:tcW w:w="2513" w:type="dxa"/>
          </w:tcPr>
          <w:p w14:paraId="3E2A61E5" w14:textId="77777777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35" w:type="dxa"/>
          </w:tcPr>
          <w:p w14:paraId="7AFA51EC" w14:textId="77777777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94" w:type="dxa"/>
          </w:tcPr>
          <w:p w14:paraId="7025D2BA" w14:textId="77777777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59" w:type="dxa"/>
          </w:tcPr>
          <w:p w14:paraId="76121D7B" w14:textId="77777777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8" w:type="dxa"/>
          </w:tcPr>
          <w:p w14:paraId="3001F7E3" w14:textId="77777777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08" w:type="dxa"/>
          </w:tcPr>
          <w:p w14:paraId="568F9136" w14:textId="77777777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23FD4ED" w14:textId="77777777" w:rsidR="00E30BA5" w:rsidRDefault="00E30BA5" w:rsidP="00E30BA5">
      <w:pPr>
        <w:pStyle w:val="Contenido"/>
        <w:sectPr w:rsidR="00E30BA5" w:rsidSect="00F757CE">
          <w:pgSz w:w="16838" w:h="11906" w:orient="landscape" w:code="9"/>
          <w:pgMar w:top="936" w:right="720" w:bottom="936" w:left="720" w:header="0" w:footer="289" w:gutter="0"/>
          <w:pgNumType w:start="1"/>
          <w:cols w:space="720"/>
          <w:docGrid w:linePitch="382"/>
        </w:sectPr>
      </w:pPr>
    </w:p>
    <w:p w14:paraId="19202427" w14:textId="11CC7D1B" w:rsidR="007F624A" w:rsidRDefault="007F624A" w:rsidP="007F624A">
      <w:pPr>
        <w:pStyle w:val="Ttulo1"/>
      </w:pPr>
      <w:r>
        <w:lastRenderedPageBreak/>
        <w:t>Sprint 3</w:t>
      </w:r>
    </w:p>
    <w:p w14:paraId="55D85439" w14:textId="77777777" w:rsidR="00E30BA5" w:rsidRDefault="00E30BA5" w:rsidP="00E30BA5">
      <w:pPr>
        <w:pStyle w:val="Ttulo2"/>
      </w:pPr>
      <w:r>
        <w:t>Sprint Backlog</w:t>
      </w:r>
    </w:p>
    <w:p w14:paraId="6723FD86" w14:textId="77777777" w:rsidR="00E30BA5" w:rsidRPr="007F624A" w:rsidRDefault="00E30BA5" w:rsidP="00E30BA5">
      <w:pPr>
        <w:pStyle w:val="Contenido"/>
      </w:pPr>
      <w:r>
        <w:t>En la siguiente tabla se deben relacionar únicamente las HU de este sprint</w:t>
      </w:r>
    </w:p>
    <w:tbl>
      <w:tblPr>
        <w:tblStyle w:val="Tablanormal5"/>
        <w:tblW w:w="15433" w:type="dxa"/>
        <w:tblLook w:val="04A0" w:firstRow="1" w:lastRow="0" w:firstColumn="1" w:lastColumn="0" w:noHBand="0" w:noVBand="1"/>
      </w:tblPr>
      <w:tblGrid>
        <w:gridCol w:w="606"/>
        <w:gridCol w:w="2513"/>
        <w:gridCol w:w="2835"/>
        <w:gridCol w:w="4394"/>
        <w:gridCol w:w="1559"/>
        <w:gridCol w:w="1418"/>
        <w:gridCol w:w="2108"/>
      </w:tblGrid>
      <w:tr w:rsidR="00C26D6A" w14:paraId="4923431E" w14:textId="77777777" w:rsidTr="00FD7D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06" w:type="dxa"/>
          </w:tcPr>
          <w:p w14:paraId="4A5B0219" w14:textId="77777777" w:rsidR="00C26D6A" w:rsidRDefault="00C26D6A" w:rsidP="00FD7D02">
            <w:pPr>
              <w:pStyle w:val="Contenido"/>
            </w:pPr>
            <w:r>
              <w:t>Id</w:t>
            </w:r>
          </w:p>
        </w:tc>
        <w:tc>
          <w:tcPr>
            <w:tcW w:w="2513" w:type="dxa"/>
          </w:tcPr>
          <w:p w14:paraId="206C6355" w14:textId="77777777" w:rsidR="00C26D6A" w:rsidRDefault="00C26D6A" w:rsidP="00FD7D02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Como un…</w:t>
            </w:r>
          </w:p>
        </w:tc>
        <w:tc>
          <w:tcPr>
            <w:tcW w:w="2835" w:type="dxa"/>
          </w:tcPr>
          <w:p w14:paraId="792B7D15" w14:textId="77777777" w:rsidR="00C26D6A" w:rsidRDefault="00C26D6A" w:rsidP="00FD7D02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Necesito…</w:t>
            </w:r>
          </w:p>
        </w:tc>
        <w:tc>
          <w:tcPr>
            <w:tcW w:w="4394" w:type="dxa"/>
          </w:tcPr>
          <w:p w14:paraId="146A7A3B" w14:textId="77777777" w:rsidR="00C26D6A" w:rsidRDefault="00C26D6A" w:rsidP="00FD7D02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Para…</w:t>
            </w:r>
          </w:p>
        </w:tc>
        <w:tc>
          <w:tcPr>
            <w:tcW w:w="1559" w:type="dxa"/>
          </w:tcPr>
          <w:p w14:paraId="53DFD69D" w14:textId="77777777" w:rsidR="00C26D6A" w:rsidRDefault="00C26D6A" w:rsidP="00FD7D02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</w:t>
            </w:r>
          </w:p>
        </w:tc>
        <w:tc>
          <w:tcPr>
            <w:tcW w:w="1418" w:type="dxa"/>
          </w:tcPr>
          <w:p w14:paraId="4D39332E" w14:textId="77777777" w:rsidR="00C26D6A" w:rsidRDefault="00C26D6A" w:rsidP="00FD7D02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Sprint</w:t>
            </w:r>
          </w:p>
        </w:tc>
        <w:tc>
          <w:tcPr>
            <w:tcW w:w="2108" w:type="dxa"/>
          </w:tcPr>
          <w:p w14:paraId="266D4600" w14:textId="77777777" w:rsidR="00C26D6A" w:rsidRDefault="00C26D6A" w:rsidP="00FD7D02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C26D6A" w14:paraId="3C5BA4BF" w14:textId="77777777" w:rsidTr="00FD7D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68D2BCEC" w14:textId="77777777" w:rsidR="00C26D6A" w:rsidRDefault="00C26D6A" w:rsidP="00FD7D02">
            <w:pPr>
              <w:pStyle w:val="Contenido"/>
            </w:pPr>
            <w:r>
              <w:t>5</w:t>
            </w:r>
          </w:p>
        </w:tc>
        <w:tc>
          <w:tcPr>
            <w:tcW w:w="2513" w:type="dxa"/>
          </w:tcPr>
          <w:p w14:paraId="77A6A091" w14:textId="77777777" w:rsidR="00C26D6A" w:rsidRDefault="00C26D6A" w:rsidP="00FD7D02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Administrador</w:t>
            </w:r>
          </w:p>
        </w:tc>
        <w:tc>
          <w:tcPr>
            <w:tcW w:w="2835" w:type="dxa"/>
          </w:tcPr>
          <w:p w14:paraId="4E6ADE06" w14:textId="77777777" w:rsidR="00C26D6A" w:rsidRDefault="00C26D6A" w:rsidP="00FD7D02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6D6A">
              <w:t>Aplicar cupones de descuento y promociones.</w:t>
            </w:r>
          </w:p>
        </w:tc>
        <w:tc>
          <w:tcPr>
            <w:tcW w:w="4394" w:type="dxa"/>
          </w:tcPr>
          <w:p w14:paraId="74D4760D" w14:textId="77777777" w:rsidR="00C26D6A" w:rsidRDefault="00C26D6A" w:rsidP="00FD7D02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6D6A">
              <w:t>Mejorar la experiencia del cliente y fomentar la fidelidad.</w:t>
            </w:r>
          </w:p>
        </w:tc>
        <w:tc>
          <w:tcPr>
            <w:tcW w:w="1559" w:type="dxa"/>
          </w:tcPr>
          <w:p w14:paraId="15C1C3D1" w14:textId="77777777" w:rsidR="00C26D6A" w:rsidRDefault="00C26D6A" w:rsidP="00FD7D02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Baja</w:t>
            </w:r>
          </w:p>
        </w:tc>
        <w:tc>
          <w:tcPr>
            <w:tcW w:w="1418" w:type="dxa"/>
          </w:tcPr>
          <w:p w14:paraId="4581DC67" w14:textId="77777777" w:rsidR="00C26D6A" w:rsidRDefault="00C26D6A" w:rsidP="00FD7D02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108" w:type="dxa"/>
          </w:tcPr>
          <w:p w14:paraId="21F12D18" w14:textId="77777777" w:rsidR="00C26D6A" w:rsidRDefault="00C26D6A" w:rsidP="00FD7D02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Para Ser Iniciada</w:t>
            </w:r>
          </w:p>
        </w:tc>
      </w:tr>
      <w:tr w:rsidR="00C26D6A" w14:paraId="21447616" w14:textId="77777777" w:rsidTr="00FD7D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22CC019D" w14:textId="77777777" w:rsidR="00C26D6A" w:rsidRDefault="00C26D6A" w:rsidP="00FD7D02">
            <w:pPr>
              <w:pStyle w:val="Contenido"/>
            </w:pPr>
            <w:r>
              <w:t>6</w:t>
            </w:r>
          </w:p>
        </w:tc>
        <w:tc>
          <w:tcPr>
            <w:tcW w:w="2513" w:type="dxa"/>
          </w:tcPr>
          <w:p w14:paraId="0766AFCB" w14:textId="77777777" w:rsidR="00C26D6A" w:rsidRDefault="00C26D6A" w:rsidP="00FD7D02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2835" w:type="dxa"/>
          </w:tcPr>
          <w:p w14:paraId="0972A45D" w14:textId="77777777" w:rsidR="00C26D6A" w:rsidRDefault="00C26D6A" w:rsidP="00FD7D02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6D6A">
              <w:t>Consultar el historial detallado de mis pedidos.</w:t>
            </w:r>
          </w:p>
        </w:tc>
        <w:tc>
          <w:tcPr>
            <w:tcW w:w="4394" w:type="dxa"/>
          </w:tcPr>
          <w:p w14:paraId="0E183E4F" w14:textId="77777777" w:rsidR="00C26D6A" w:rsidRDefault="00C26D6A" w:rsidP="00FD7D02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6D6A">
              <w:t>Revisar transacciones pasadas y monitorear el estado de las compras.</w:t>
            </w:r>
          </w:p>
        </w:tc>
        <w:tc>
          <w:tcPr>
            <w:tcW w:w="1559" w:type="dxa"/>
          </w:tcPr>
          <w:p w14:paraId="531B0ADB" w14:textId="77777777" w:rsidR="00C26D6A" w:rsidRDefault="00C26D6A" w:rsidP="00FD7D02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1418" w:type="dxa"/>
          </w:tcPr>
          <w:p w14:paraId="4F7C4933" w14:textId="77777777" w:rsidR="00C26D6A" w:rsidRDefault="00C26D6A" w:rsidP="00FD7D02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108" w:type="dxa"/>
          </w:tcPr>
          <w:p w14:paraId="6E111AF7" w14:textId="6EB0FB23" w:rsidR="00C26D6A" w:rsidRDefault="00C26D6A" w:rsidP="00FD7D02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Para Ser Iniciada</w:t>
            </w:r>
          </w:p>
        </w:tc>
      </w:tr>
      <w:tr w:rsidR="00C26D6A" w14:paraId="0DED888E" w14:textId="77777777" w:rsidTr="00FD7D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5A72E350" w14:textId="77777777" w:rsidR="00C26D6A" w:rsidRDefault="00C26D6A" w:rsidP="00FD7D02">
            <w:pPr>
              <w:pStyle w:val="Contenido"/>
            </w:pPr>
          </w:p>
        </w:tc>
        <w:tc>
          <w:tcPr>
            <w:tcW w:w="2513" w:type="dxa"/>
          </w:tcPr>
          <w:p w14:paraId="04874C2F" w14:textId="77777777" w:rsidR="00C26D6A" w:rsidRDefault="00C26D6A" w:rsidP="00FD7D02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35" w:type="dxa"/>
          </w:tcPr>
          <w:p w14:paraId="55824B90" w14:textId="77777777" w:rsidR="00C26D6A" w:rsidRDefault="00C26D6A" w:rsidP="00FD7D02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94" w:type="dxa"/>
          </w:tcPr>
          <w:p w14:paraId="0299BEC4" w14:textId="77777777" w:rsidR="00C26D6A" w:rsidRDefault="00C26D6A" w:rsidP="00FD7D02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59" w:type="dxa"/>
          </w:tcPr>
          <w:p w14:paraId="5F380472" w14:textId="77777777" w:rsidR="00C26D6A" w:rsidRDefault="00C26D6A" w:rsidP="00FD7D02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8" w:type="dxa"/>
          </w:tcPr>
          <w:p w14:paraId="030F7FCF" w14:textId="77777777" w:rsidR="00C26D6A" w:rsidRDefault="00C26D6A" w:rsidP="00FD7D02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08" w:type="dxa"/>
          </w:tcPr>
          <w:p w14:paraId="04A6CC05" w14:textId="77777777" w:rsidR="00C26D6A" w:rsidRDefault="00C26D6A" w:rsidP="00FD7D02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0901F2D" w14:textId="77777777" w:rsidR="00E30BA5" w:rsidRDefault="00E30BA5" w:rsidP="00E30BA5">
      <w:pPr>
        <w:sectPr w:rsidR="00E30BA5" w:rsidSect="007F624A">
          <w:pgSz w:w="16838" w:h="11906" w:orient="landscape" w:code="9"/>
          <w:pgMar w:top="936" w:right="720" w:bottom="936" w:left="720" w:header="0" w:footer="289" w:gutter="0"/>
          <w:pgNumType w:start="1"/>
          <w:cols w:space="720"/>
          <w:docGrid w:linePitch="382"/>
        </w:sectPr>
      </w:pPr>
    </w:p>
    <w:p w14:paraId="34089EDF" w14:textId="77777777" w:rsidR="00E30BA5" w:rsidRDefault="00E30BA5" w:rsidP="00E30BA5">
      <w:pPr>
        <w:pStyle w:val="Ttulo2"/>
      </w:pPr>
      <w:r>
        <w:lastRenderedPageBreak/>
        <w:t>Historias de Usuario</w:t>
      </w:r>
    </w:p>
    <w:p w14:paraId="49C39A38" w14:textId="28177B01" w:rsidR="00E30BA5" w:rsidRDefault="00E30BA5" w:rsidP="00E30BA5">
      <w:pPr>
        <w:pStyle w:val="Contenido"/>
      </w:pPr>
      <w:r>
        <w:t>La siguiente tabla debe construirse para cada historia de usuario</w:t>
      </w:r>
    </w:p>
    <w:p w14:paraId="27D6A131" w14:textId="6FF2A7BE" w:rsidR="006E3E14" w:rsidRDefault="006E3E14" w:rsidP="00E30BA5">
      <w:pPr>
        <w:pStyle w:val="Contenido"/>
      </w:pPr>
    </w:p>
    <w:p w14:paraId="72786F28" w14:textId="77777777" w:rsidR="006E3E14" w:rsidRDefault="006E3E14" w:rsidP="006E3E14">
      <w:pPr>
        <w:pStyle w:val="Contenido"/>
      </w:pPr>
    </w:p>
    <w:p w14:paraId="5CD29BCD" w14:textId="35755DCA" w:rsidR="006E3E14" w:rsidRPr="006E3E14" w:rsidRDefault="006E3E14" w:rsidP="006E3E14">
      <w:pPr>
        <w:pStyle w:val="Contenido"/>
        <w:rPr>
          <w:b/>
          <w:bCs/>
          <w:szCs w:val="28"/>
        </w:rPr>
      </w:pPr>
      <w:r w:rsidRPr="006E3E14">
        <w:rPr>
          <w:b/>
          <w:bCs/>
          <w:szCs w:val="28"/>
        </w:rPr>
        <w:t>HU</w:t>
      </w:r>
      <w:r>
        <w:rPr>
          <w:b/>
          <w:bCs/>
          <w:szCs w:val="28"/>
        </w:rPr>
        <w:t>5</w:t>
      </w:r>
    </w:p>
    <w:tbl>
      <w:tblPr>
        <w:tblW w:w="72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  <w:gridCol w:w="1200"/>
        <w:gridCol w:w="1200"/>
      </w:tblGrid>
      <w:tr w:rsidR="006E3E14" w:rsidRPr="006E3E14" w14:paraId="0A4D5997" w14:textId="77777777" w:rsidTr="00FD7D02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AFE955" w14:textId="77777777" w:rsidR="006E3E14" w:rsidRPr="006E3E14" w:rsidRDefault="006E3E14" w:rsidP="00FD7D02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6E3E14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Código: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71DE5" w14:textId="685C41D2" w:rsidR="006E3E14" w:rsidRPr="006E3E14" w:rsidRDefault="006E3E14" w:rsidP="00FD7D02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6E3E14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HU0</w:t>
            </w:r>
            <w:r w:rsidR="000F584C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5</w:t>
            </w:r>
            <w:r w:rsidRPr="006E3E14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N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2C6FD" w14:textId="77777777" w:rsidR="006E3E14" w:rsidRPr="006E3E14" w:rsidRDefault="006E3E14" w:rsidP="00FD7D02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6E3E14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Prioridad: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8A7DD" w14:textId="77777777" w:rsidR="006E3E14" w:rsidRPr="006E3E14" w:rsidRDefault="006E3E14" w:rsidP="00FD7D02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6E3E14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BAJA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CC757F" w14:textId="77777777" w:rsidR="006E3E14" w:rsidRPr="006E3E14" w:rsidRDefault="006E3E14" w:rsidP="00FD7D02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6E3E14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Duración: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4430F" w14:textId="77777777" w:rsidR="006E3E14" w:rsidRPr="006E3E14" w:rsidRDefault="006E3E14" w:rsidP="00FD7D02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6E3E14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PARA SER INICIADA</w:t>
            </w:r>
          </w:p>
        </w:tc>
      </w:tr>
      <w:tr w:rsidR="006E3E14" w:rsidRPr="006E3E14" w14:paraId="0F2A98E2" w14:textId="77777777" w:rsidTr="00FD7D02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2AB34" w14:textId="77777777" w:rsidR="006E3E14" w:rsidRPr="006E3E14" w:rsidRDefault="006E3E14" w:rsidP="00FD7D02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6E3E14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Título: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1ED051" w14:textId="77777777" w:rsidR="006E3E14" w:rsidRPr="006E3E14" w:rsidRDefault="006E3E14" w:rsidP="00FD7D02">
            <w:pPr>
              <w:rPr>
                <w:sz w:val="22"/>
                <w:lang w:val="es-CO" w:eastAsia="es-CO"/>
              </w:rPr>
            </w:pPr>
            <w:r w:rsidRPr="006E3E14">
              <w:rPr>
                <w:sz w:val="22"/>
                <w:lang w:val="es-CO" w:eastAsia="es-CO"/>
              </w:rPr>
              <w:t> Sistema de Descuentos y Fidelización</w:t>
            </w:r>
          </w:p>
        </w:tc>
      </w:tr>
      <w:tr w:rsidR="006E3E14" w:rsidRPr="006E3E14" w14:paraId="26E6C852" w14:textId="77777777" w:rsidTr="00FD7D02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37C754" w14:textId="77777777" w:rsidR="006E3E14" w:rsidRPr="006E3E14" w:rsidRDefault="006E3E14" w:rsidP="00FD7D02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6E3E14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Historia de usuario</w:t>
            </w:r>
          </w:p>
        </w:tc>
      </w:tr>
      <w:tr w:rsidR="006E3E14" w:rsidRPr="006E3E14" w14:paraId="45A12F9B" w14:textId="77777777" w:rsidTr="00FD7D02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9FAD5B" w14:textId="77777777" w:rsidR="006E3E14" w:rsidRPr="006E3E14" w:rsidRDefault="006E3E14" w:rsidP="00FD7D02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6E3E14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Como: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A6568" w14:textId="77777777" w:rsidR="006E3E14" w:rsidRPr="006E3E14" w:rsidRDefault="006E3E14" w:rsidP="00FD7D02">
            <w:pPr>
              <w:rPr>
                <w:sz w:val="22"/>
                <w:lang w:val="es-CO" w:eastAsia="es-CO"/>
              </w:rPr>
            </w:pPr>
            <w:r w:rsidRPr="006E3E14">
              <w:rPr>
                <w:sz w:val="22"/>
                <w:lang w:val="es-CO" w:eastAsia="es-CO"/>
              </w:rPr>
              <w:t> Administrador</w:t>
            </w:r>
          </w:p>
        </w:tc>
      </w:tr>
      <w:tr w:rsidR="006E3E14" w:rsidRPr="006E3E14" w14:paraId="7E7ABF41" w14:textId="77777777" w:rsidTr="00FD7D02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C2B91" w14:textId="77777777" w:rsidR="006E3E14" w:rsidRPr="006E3E14" w:rsidRDefault="006E3E14" w:rsidP="00FD7D02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6E3E14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Necesito: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1046DA" w14:textId="77777777" w:rsidR="006E3E14" w:rsidRPr="006E3E14" w:rsidRDefault="006E3E14" w:rsidP="00FD7D02">
            <w:pPr>
              <w:rPr>
                <w:sz w:val="22"/>
                <w:lang w:val="es-CO" w:eastAsia="es-CO"/>
              </w:rPr>
            </w:pPr>
            <w:r w:rsidRPr="006E3E14">
              <w:rPr>
                <w:sz w:val="22"/>
                <w:lang w:val="es-CO" w:eastAsia="es-CO"/>
              </w:rPr>
              <w:t>Un campo de validación de códigos promocionales</w:t>
            </w:r>
          </w:p>
        </w:tc>
      </w:tr>
      <w:tr w:rsidR="006E3E14" w:rsidRPr="006E3E14" w14:paraId="31E46689" w14:textId="77777777" w:rsidTr="00FD7D02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82B4E" w14:textId="77777777" w:rsidR="006E3E14" w:rsidRPr="006E3E14" w:rsidRDefault="006E3E14" w:rsidP="00FD7D02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6E3E14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Para: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23191" w14:textId="77777777" w:rsidR="006E3E14" w:rsidRPr="006E3E14" w:rsidRDefault="006E3E14" w:rsidP="00FD7D02">
            <w:pPr>
              <w:rPr>
                <w:sz w:val="22"/>
                <w:lang w:val="es-CO" w:eastAsia="es-CO"/>
              </w:rPr>
            </w:pPr>
            <w:r w:rsidRPr="006E3E14">
              <w:rPr>
                <w:sz w:val="22"/>
                <w:lang w:val="es-CO" w:eastAsia="es-CO"/>
              </w:rPr>
              <w:t> Aplicar rebajas al monto total de la compra de forma automática</w:t>
            </w:r>
          </w:p>
        </w:tc>
      </w:tr>
      <w:tr w:rsidR="006E3E14" w:rsidRPr="006E3E14" w14:paraId="500D4830" w14:textId="77777777" w:rsidTr="00FD7D02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E6DF6" w14:textId="77777777" w:rsidR="006E3E14" w:rsidRPr="006E3E14" w:rsidRDefault="006E3E14" w:rsidP="00FD7D02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6E3E14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Criterios de aceptación</w:t>
            </w:r>
          </w:p>
        </w:tc>
      </w:tr>
      <w:tr w:rsidR="006E3E14" w:rsidRPr="006E3E14" w14:paraId="03E2AEF1" w14:textId="77777777" w:rsidTr="00FD7D02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740C4" w14:textId="77777777" w:rsidR="006E3E14" w:rsidRPr="006E3E14" w:rsidRDefault="006E3E14" w:rsidP="00FD7D02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6E3E14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Dado: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9C6530" w14:textId="77777777" w:rsidR="006E3E14" w:rsidRPr="006E3E14" w:rsidRDefault="006E3E14" w:rsidP="00FD7D02">
            <w:pPr>
              <w:rPr>
                <w:sz w:val="22"/>
                <w:lang w:val="es-CO" w:eastAsia="es-CO"/>
              </w:rPr>
            </w:pPr>
            <w:r w:rsidRPr="006E3E14">
              <w:rPr>
                <w:sz w:val="22"/>
                <w:lang w:val="es-CO" w:eastAsia="es-CO"/>
              </w:rPr>
              <w:t> Que el usuario tiene un código de descuento válido</w:t>
            </w:r>
          </w:p>
        </w:tc>
      </w:tr>
      <w:tr w:rsidR="006E3E14" w:rsidRPr="006E3E14" w14:paraId="44279CE5" w14:textId="77777777" w:rsidTr="00FD7D02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E187D" w14:textId="77777777" w:rsidR="006E3E14" w:rsidRPr="006E3E14" w:rsidRDefault="006E3E14" w:rsidP="00FD7D02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6E3E14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Cuando: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E2B14" w14:textId="77777777" w:rsidR="006E3E14" w:rsidRPr="006E3E14" w:rsidRDefault="006E3E14" w:rsidP="00FD7D02">
            <w:pPr>
              <w:rPr>
                <w:sz w:val="22"/>
                <w:lang w:val="es-CO" w:eastAsia="es-CO"/>
              </w:rPr>
            </w:pPr>
            <w:r w:rsidRPr="006E3E14">
              <w:rPr>
                <w:sz w:val="22"/>
                <w:lang w:val="es-CO" w:eastAsia="es-CO"/>
              </w:rPr>
              <w:t> Ingresa el código en el resumen del carrito antes de pagar</w:t>
            </w:r>
          </w:p>
        </w:tc>
      </w:tr>
      <w:tr w:rsidR="006E3E14" w:rsidRPr="006E3E14" w14:paraId="72F35377" w14:textId="77777777" w:rsidTr="00FD7D02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AD622" w14:textId="77777777" w:rsidR="006E3E14" w:rsidRPr="006E3E14" w:rsidRDefault="006E3E14" w:rsidP="00FD7D02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6E3E14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Entonces: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B5A122" w14:textId="77777777" w:rsidR="006E3E14" w:rsidRPr="006E3E14" w:rsidRDefault="006E3E14" w:rsidP="00FD7D02">
            <w:pPr>
              <w:rPr>
                <w:sz w:val="22"/>
                <w:lang w:val="es-CO" w:eastAsia="es-CO"/>
              </w:rPr>
            </w:pPr>
            <w:r w:rsidRPr="006E3E14">
              <w:rPr>
                <w:sz w:val="22"/>
                <w:lang w:val="es-CO" w:eastAsia="es-CO"/>
              </w:rPr>
              <w:t> El sistema debe recalcular el total restando el porcentaje o monto del cupón.</w:t>
            </w:r>
          </w:p>
        </w:tc>
      </w:tr>
      <w:tr w:rsidR="006E3E14" w:rsidRPr="006E3E14" w14:paraId="58D7FBCD" w14:textId="77777777" w:rsidTr="00FD7D02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D5EC52" w14:textId="77777777" w:rsidR="006E3E14" w:rsidRPr="006E3E14" w:rsidRDefault="006E3E14" w:rsidP="00FD7D02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6E3E14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Maquetado</w:t>
            </w:r>
          </w:p>
        </w:tc>
      </w:tr>
      <w:tr w:rsidR="006E3E14" w:rsidRPr="006E3E14" w14:paraId="6CFA660B" w14:textId="77777777" w:rsidTr="00FD7D02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3C49B" w14:textId="77777777" w:rsidR="006E3E14" w:rsidRPr="006E3E14" w:rsidRDefault="006E3E14" w:rsidP="00FD7D02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6E3E14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</w:p>
        </w:tc>
      </w:tr>
    </w:tbl>
    <w:p w14:paraId="0847F092" w14:textId="47B405CB" w:rsidR="006E3E14" w:rsidRDefault="006E3E14" w:rsidP="00E30BA5"/>
    <w:p w14:paraId="604F153C" w14:textId="54EE8C7E" w:rsidR="006E3E14" w:rsidRDefault="006E3E14" w:rsidP="00E30BA5"/>
    <w:p w14:paraId="5080BEE0" w14:textId="5F9C21BC" w:rsidR="006E3E14" w:rsidRPr="006E3E14" w:rsidRDefault="006E3E14" w:rsidP="006E3E14">
      <w:pPr>
        <w:pStyle w:val="Contenido"/>
        <w:rPr>
          <w:b/>
          <w:bCs/>
          <w:szCs w:val="28"/>
        </w:rPr>
      </w:pPr>
      <w:r w:rsidRPr="006E3E14">
        <w:rPr>
          <w:b/>
          <w:bCs/>
          <w:szCs w:val="28"/>
        </w:rPr>
        <w:t>HU</w:t>
      </w:r>
      <w:r>
        <w:rPr>
          <w:b/>
          <w:bCs/>
          <w:szCs w:val="28"/>
        </w:rPr>
        <w:t>6</w:t>
      </w:r>
    </w:p>
    <w:tbl>
      <w:tblPr>
        <w:tblW w:w="72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  <w:gridCol w:w="1200"/>
        <w:gridCol w:w="1200"/>
      </w:tblGrid>
      <w:tr w:rsidR="006E3E14" w:rsidRPr="006E3E14" w14:paraId="6AC379AD" w14:textId="77777777" w:rsidTr="00FD7D02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7734F" w14:textId="77777777" w:rsidR="006E3E14" w:rsidRPr="006E3E14" w:rsidRDefault="006E3E14" w:rsidP="00FD7D02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6E3E14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Código: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F9908" w14:textId="5EF7AD10" w:rsidR="006E3E14" w:rsidRPr="006E3E14" w:rsidRDefault="006E3E14" w:rsidP="00FD7D02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6E3E14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HU0</w:t>
            </w:r>
            <w:r w:rsidR="00603AA4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6</w:t>
            </w:r>
            <w:r w:rsidRPr="006E3E14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N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EA125" w14:textId="77777777" w:rsidR="006E3E14" w:rsidRPr="006E3E14" w:rsidRDefault="006E3E14" w:rsidP="00FD7D02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6E3E14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Prioridad: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8EF18" w14:textId="0D7F59A9" w:rsidR="006E3E14" w:rsidRPr="006E3E14" w:rsidRDefault="00603AA4" w:rsidP="00FD7D02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MEDIA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93FB6" w14:textId="77777777" w:rsidR="006E3E14" w:rsidRPr="006E3E14" w:rsidRDefault="006E3E14" w:rsidP="00FD7D02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6E3E14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Duración: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E1AB6" w14:textId="77777777" w:rsidR="006E3E14" w:rsidRPr="006E3E14" w:rsidRDefault="006E3E14" w:rsidP="00FD7D02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6E3E14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PARA SER INICIADA</w:t>
            </w:r>
          </w:p>
        </w:tc>
      </w:tr>
      <w:tr w:rsidR="006E3E14" w:rsidRPr="006E3E14" w14:paraId="525FFBB0" w14:textId="77777777" w:rsidTr="00FD7D02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FDF93" w14:textId="77777777" w:rsidR="006E3E14" w:rsidRPr="006E3E14" w:rsidRDefault="006E3E14" w:rsidP="00FD7D02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6E3E14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Título: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102AA" w14:textId="56C2FBEE" w:rsidR="006E3E14" w:rsidRPr="006E3E14" w:rsidRDefault="00603AA4" w:rsidP="00FD7D02">
            <w:pPr>
              <w:rPr>
                <w:sz w:val="22"/>
                <w:lang w:val="es-CO" w:eastAsia="es-CO"/>
              </w:rPr>
            </w:pPr>
            <w:r w:rsidRPr="00603AA4">
              <w:rPr>
                <w:sz w:val="22"/>
                <w:lang w:val="es-CO" w:eastAsia="es-CO"/>
              </w:rPr>
              <w:t>Registro Histórico de Compras</w:t>
            </w:r>
          </w:p>
        </w:tc>
      </w:tr>
      <w:tr w:rsidR="006E3E14" w:rsidRPr="006E3E14" w14:paraId="1BB35323" w14:textId="77777777" w:rsidTr="00FD7D02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7772A" w14:textId="77777777" w:rsidR="006E3E14" w:rsidRPr="006E3E14" w:rsidRDefault="006E3E14" w:rsidP="00FD7D02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6E3E14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Historia de usuario</w:t>
            </w:r>
          </w:p>
        </w:tc>
      </w:tr>
      <w:tr w:rsidR="006E3E14" w:rsidRPr="006E3E14" w14:paraId="29CA7103" w14:textId="77777777" w:rsidTr="00FD7D02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892721" w14:textId="77777777" w:rsidR="006E3E14" w:rsidRPr="006E3E14" w:rsidRDefault="006E3E14" w:rsidP="00FD7D02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6E3E14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Como: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EE66B" w14:textId="77777777" w:rsidR="006E3E14" w:rsidRPr="006E3E14" w:rsidRDefault="006E3E14" w:rsidP="00FD7D02">
            <w:pPr>
              <w:rPr>
                <w:sz w:val="22"/>
                <w:lang w:val="es-CO" w:eastAsia="es-CO"/>
              </w:rPr>
            </w:pPr>
            <w:r w:rsidRPr="006E3E14">
              <w:rPr>
                <w:sz w:val="22"/>
                <w:lang w:val="es-CO" w:eastAsia="es-CO"/>
              </w:rPr>
              <w:t> Administrador</w:t>
            </w:r>
          </w:p>
        </w:tc>
      </w:tr>
      <w:tr w:rsidR="006E3E14" w:rsidRPr="006E3E14" w14:paraId="4A62DFF7" w14:textId="77777777" w:rsidTr="00FD7D02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E4745" w14:textId="77777777" w:rsidR="006E3E14" w:rsidRPr="006E3E14" w:rsidRDefault="006E3E14" w:rsidP="00FD7D02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6E3E14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Necesito: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11155" w14:textId="7756D0F8" w:rsidR="006E3E14" w:rsidRPr="006E3E14" w:rsidRDefault="00603AA4" w:rsidP="00FD7D02">
            <w:pPr>
              <w:rPr>
                <w:sz w:val="22"/>
                <w:lang w:val="es-CO" w:eastAsia="es-CO"/>
              </w:rPr>
            </w:pPr>
            <w:r w:rsidRPr="00603AA4">
              <w:rPr>
                <w:sz w:val="22"/>
                <w:lang w:val="es-CO" w:eastAsia="es-CO"/>
              </w:rPr>
              <w:t>Un panel con el listado de todas las órdenes realizadas</w:t>
            </w:r>
          </w:p>
        </w:tc>
      </w:tr>
      <w:tr w:rsidR="006E3E14" w:rsidRPr="006E3E14" w14:paraId="3F0CEAA3" w14:textId="77777777" w:rsidTr="00FD7D02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36EAC2" w14:textId="77777777" w:rsidR="006E3E14" w:rsidRPr="006E3E14" w:rsidRDefault="006E3E14" w:rsidP="00FD7D02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6E3E14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Para: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90120" w14:textId="764FC8C0" w:rsidR="006E3E14" w:rsidRPr="006E3E14" w:rsidRDefault="006E3E14" w:rsidP="00FD7D02">
            <w:pPr>
              <w:rPr>
                <w:sz w:val="22"/>
                <w:lang w:val="es-CO" w:eastAsia="es-CO"/>
              </w:rPr>
            </w:pPr>
            <w:r w:rsidRPr="006E3E14">
              <w:rPr>
                <w:sz w:val="22"/>
                <w:lang w:val="es-CO" w:eastAsia="es-CO"/>
              </w:rPr>
              <w:t> </w:t>
            </w:r>
            <w:r w:rsidR="00603AA4" w:rsidRPr="00603AA4">
              <w:rPr>
                <w:sz w:val="22"/>
                <w:lang w:val="es-CO" w:eastAsia="es-CO"/>
              </w:rPr>
              <w:t>Tener control sobre los gastos y el estado de los envíos</w:t>
            </w:r>
          </w:p>
        </w:tc>
      </w:tr>
      <w:tr w:rsidR="006E3E14" w:rsidRPr="006E3E14" w14:paraId="202ECE14" w14:textId="77777777" w:rsidTr="00FD7D02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24A07" w14:textId="77777777" w:rsidR="006E3E14" w:rsidRPr="006E3E14" w:rsidRDefault="006E3E14" w:rsidP="00FD7D02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6E3E14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Criterios de aceptación</w:t>
            </w:r>
          </w:p>
        </w:tc>
      </w:tr>
      <w:tr w:rsidR="006E3E14" w:rsidRPr="006E3E14" w14:paraId="2D57EED1" w14:textId="77777777" w:rsidTr="00FD7D02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A49F85" w14:textId="77777777" w:rsidR="006E3E14" w:rsidRPr="006E3E14" w:rsidRDefault="006E3E14" w:rsidP="00FD7D02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6E3E14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Dado: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888B61" w14:textId="7D5D684E" w:rsidR="006E3E14" w:rsidRPr="006E3E14" w:rsidRDefault="00603AA4" w:rsidP="00FD7D02">
            <w:pPr>
              <w:rPr>
                <w:sz w:val="22"/>
                <w:lang w:val="es-CO" w:eastAsia="es-CO"/>
              </w:rPr>
            </w:pPr>
            <w:r w:rsidRPr="00603AA4">
              <w:rPr>
                <w:sz w:val="22"/>
                <w:lang w:val="es-CO" w:eastAsia="es-CO"/>
              </w:rPr>
              <w:t>Que el usuario ha realizado al menos una compra anteriormente</w:t>
            </w:r>
          </w:p>
        </w:tc>
      </w:tr>
      <w:tr w:rsidR="006E3E14" w:rsidRPr="006E3E14" w14:paraId="58AD8876" w14:textId="77777777" w:rsidTr="00FD7D02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194F4" w14:textId="77777777" w:rsidR="006E3E14" w:rsidRPr="006E3E14" w:rsidRDefault="006E3E14" w:rsidP="00FD7D02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6E3E14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Cuando: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C23FE" w14:textId="798D5B2E" w:rsidR="006E3E14" w:rsidRPr="006E3E14" w:rsidRDefault="00603AA4" w:rsidP="00FD7D02">
            <w:pPr>
              <w:rPr>
                <w:sz w:val="22"/>
                <w:lang w:val="es-CO" w:eastAsia="es-CO"/>
              </w:rPr>
            </w:pPr>
            <w:r w:rsidRPr="00603AA4">
              <w:rPr>
                <w:sz w:val="22"/>
                <w:lang w:val="es-CO" w:eastAsia="es-CO"/>
              </w:rPr>
              <w:t>Accede a la sección de "Mis Pedidos" en su perfil</w:t>
            </w:r>
          </w:p>
        </w:tc>
      </w:tr>
      <w:tr w:rsidR="006E3E14" w:rsidRPr="006E3E14" w14:paraId="2143F675" w14:textId="77777777" w:rsidTr="00FD7D02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8F1C2" w14:textId="77777777" w:rsidR="006E3E14" w:rsidRPr="006E3E14" w:rsidRDefault="006E3E14" w:rsidP="00FD7D02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6E3E14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Entonces: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F5F9E" w14:textId="5908F4FF" w:rsidR="006E3E14" w:rsidRPr="006E3E14" w:rsidRDefault="00603AA4" w:rsidP="00FD7D02">
            <w:pPr>
              <w:rPr>
                <w:sz w:val="22"/>
                <w:lang w:val="es-CO" w:eastAsia="es-CO"/>
              </w:rPr>
            </w:pPr>
            <w:r w:rsidRPr="00603AA4">
              <w:rPr>
                <w:sz w:val="22"/>
                <w:lang w:val="es-CO" w:eastAsia="es-CO"/>
              </w:rPr>
              <w:t>El sistema debe listar las órdenes con fecha, número de pedido, total y estado.</w:t>
            </w:r>
          </w:p>
        </w:tc>
      </w:tr>
      <w:tr w:rsidR="006E3E14" w:rsidRPr="006E3E14" w14:paraId="4BB56CA2" w14:textId="77777777" w:rsidTr="00FD7D02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2B9F9" w14:textId="77777777" w:rsidR="006E3E14" w:rsidRPr="006E3E14" w:rsidRDefault="006E3E14" w:rsidP="00FD7D02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6E3E14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Maquetado</w:t>
            </w:r>
          </w:p>
        </w:tc>
      </w:tr>
      <w:tr w:rsidR="006E3E14" w:rsidRPr="006E3E14" w14:paraId="71411C15" w14:textId="77777777" w:rsidTr="00FD7D02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56144" w14:textId="77777777" w:rsidR="006E3E14" w:rsidRPr="006E3E14" w:rsidRDefault="006E3E14" w:rsidP="00FD7D02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6E3E14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</w:p>
        </w:tc>
      </w:tr>
    </w:tbl>
    <w:p w14:paraId="5E90949D" w14:textId="77777777" w:rsidR="006E3E14" w:rsidRDefault="006E3E14" w:rsidP="00E30BA5"/>
    <w:p w14:paraId="4606059B" w14:textId="7011F1BC" w:rsidR="006E3E14" w:rsidRDefault="006E3E14" w:rsidP="00E30BA5"/>
    <w:p w14:paraId="7B739EBF" w14:textId="77777777" w:rsidR="006E3E14" w:rsidRDefault="006E3E14" w:rsidP="00E30BA5"/>
    <w:p w14:paraId="00C5423E" w14:textId="77777777" w:rsidR="004A0B35" w:rsidRDefault="004A0B35" w:rsidP="004A0B35">
      <w:pPr>
        <w:pStyle w:val="Ttulo2"/>
      </w:pPr>
      <w:r>
        <w:lastRenderedPageBreak/>
        <w:t>Diagrama de clases</w:t>
      </w:r>
    </w:p>
    <w:p w14:paraId="3210B5E3" w14:textId="0BDAD1C6" w:rsidR="004A0B35" w:rsidRDefault="00BF0832" w:rsidP="004A0B35">
      <w:r w:rsidRPr="00BF0832">
        <w:rPr>
          <w:b w:val="0"/>
          <w:noProof/>
        </w:rPr>
        <w:drawing>
          <wp:inline distT="0" distB="0" distL="0" distR="0" wp14:anchorId="64AE4237" wp14:editId="5AACCFEE">
            <wp:extent cx="5572125" cy="3714750"/>
            <wp:effectExtent l="0" t="0" r="9525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2902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E99A6" w14:textId="77777777" w:rsidR="004A0B35" w:rsidRPr="004A0B35" w:rsidRDefault="004A0B35" w:rsidP="004A0B35">
      <w:pPr>
        <w:pStyle w:val="Ttulo2"/>
      </w:pPr>
      <w:r>
        <w:lastRenderedPageBreak/>
        <w:t>Diagrama de procesos</w:t>
      </w:r>
    </w:p>
    <w:p w14:paraId="30E29D9C" w14:textId="09CBFE28" w:rsidR="004A0B35" w:rsidRDefault="0038412A" w:rsidP="00E30BA5">
      <w:r w:rsidRPr="0038412A">
        <w:rPr>
          <w:b w:val="0"/>
          <w:noProof/>
        </w:rPr>
        <w:drawing>
          <wp:inline distT="0" distB="0" distL="0" distR="0" wp14:anchorId="71E1E905" wp14:editId="60ED7067">
            <wp:extent cx="6210300" cy="6829425"/>
            <wp:effectExtent l="0" t="0" r="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0669" cy="682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83C3F" w14:textId="77777777" w:rsidR="00E30BA5" w:rsidRPr="007F624A" w:rsidRDefault="00E30BA5" w:rsidP="00E30BA5">
      <w:pPr>
        <w:pStyle w:val="Ttulo2"/>
      </w:pPr>
      <w:r>
        <w:t xml:space="preserve">Incremento - Implementación de Historias de Usuario </w:t>
      </w:r>
    </w:p>
    <w:p w14:paraId="59CC0A5C" w14:textId="77777777" w:rsidR="00E30BA5" w:rsidRDefault="00E30BA5" w:rsidP="00E30BA5">
      <w:pPr>
        <w:pStyle w:val="Contenido"/>
      </w:pPr>
      <w:r>
        <w:t>Capturas de pantalla del software con las funcionalidades desarrolladas</w:t>
      </w:r>
    </w:p>
    <w:p w14:paraId="03B66496" w14:textId="77777777" w:rsidR="00E30BA5" w:rsidRDefault="00E30BA5" w:rsidP="00E30BA5">
      <w:pPr>
        <w:pStyle w:val="Contenido"/>
      </w:pPr>
    </w:p>
    <w:p w14:paraId="073D76F5" w14:textId="77777777" w:rsidR="00E30BA5" w:rsidRDefault="00E30BA5" w:rsidP="00E30BA5">
      <w:pPr>
        <w:pStyle w:val="Ttulo2"/>
      </w:pPr>
      <w:r>
        <w:lastRenderedPageBreak/>
        <w:t xml:space="preserve">Sprint </w:t>
      </w:r>
      <w:proofErr w:type="spellStart"/>
      <w:r>
        <w:t>Review</w:t>
      </w:r>
      <w:proofErr w:type="spellEnd"/>
    </w:p>
    <w:p w14:paraId="5C094BC6" w14:textId="77777777" w:rsidR="00E30BA5" w:rsidRDefault="00E30BA5" w:rsidP="00E30BA5">
      <w:pPr>
        <w:pStyle w:val="Ttulo3"/>
      </w:pPr>
      <w:r>
        <w:t>Debilidades</w:t>
      </w:r>
    </w:p>
    <w:p w14:paraId="6BACE2AA" w14:textId="77777777" w:rsidR="00E30BA5" w:rsidRDefault="00E30BA5" w:rsidP="00E30BA5">
      <w:pPr>
        <w:pStyle w:val="Contenido"/>
      </w:pPr>
      <w:r>
        <w:t>Describa las debilidades que se identificaron en el equipo durante este sprint</w:t>
      </w:r>
    </w:p>
    <w:p w14:paraId="628077A3" w14:textId="77777777" w:rsidR="00E30BA5" w:rsidRDefault="00E30BA5" w:rsidP="00E30BA5"/>
    <w:p w14:paraId="757A86FF" w14:textId="77777777" w:rsidR="00E30BA5" w:rsidRDefault="00E30BA5" w:rsidP="00E30BA5">
      <w:pPr>
        <w:pStyle w:val="Ttulo3"/>
      </w:pPr>
      <w:r>
        <w:t>Fortalezas</w:t>
      </w:r>
    </w:p>
    <w:p w14:paraId="7899DC38" w14:textId="77777777" w:rsidR="00E30BA5" w:rsidRDefault="00E30BA5" w:rsidP="00E30BA5">
      <w:pPr>
        <w:pStyle w:val="Contenido"/>
      </w:pPr>
      <w:r>
        <w:t>Describa las fortalezas que se identificaron en el equipo durante este sprint</w:t>
      </w:r>
    </w:p>
    <w:p w14:paraId="41A24CA6" w14:textId="77777777" w:rsidR="00E30BA5" w:rsidRDefault="00E30BA5" w:rsidP="00E30BA5"/>
    <w:p w14:paraId="0A636356" w14:textId="77777777" w:rsidR="00E30BA5" w:rsidRDefault="00E30BA5" w:rsidP="00E30BA5">
      <w:pPr>
        <w:pStyle w:val="Ttulo3"/>
      </w:pPr>
      <w:r>
        <w:t>Oportunidades de mejora</w:t>
      </w:r>
    </w:p>
    <w:p w14:paraId="21E6845B" w14:textId="77777777" w:rsidR="00E30BA5" w:rsidRDefault="00E30BA5" w:rsidP="00E30BA5">
      <w:pPr>
        <w:pStyle w:val="Contenido"/>
      </w:pPr>
      <w:r>
        <w:t xml:space="preserve">Describa las oportunidades de mejora que se identificaron en el equipo durante este </w:t>
      </w:r>
    </w:p>
    <w:p w14:paraId="23704DAF" w14:textId="77777777" w:rsidR="00E30BA5" w:rsidRDefault="00E30BA5" w:rsidP="00E30BA5">
      <w:pPr>
        <w:pStyle w:val="Contenido"/>
      </w:pPr>
      <w:r>
        <w:t>sprint</w:t>
      </w:r>
    </w:p>
    <w:p w14:paraId="2660F603" w14:textId="77777777" w:rsidR="00E30BA5" w:rsidRDefault="00E30BA5" w:rsidP="00E30BA5">
      <w:pPr>
        <w:sectPr w:rsidR="00E30BA5" w:rsidSect="00AB02A7">
          <w:pgSz w:w="11906" w:h="16838" w:code="9"/>
          <w:pgMar w:top="720" w:right="936" w:bottom="720" w:left="936" w:header="0" w:footer="289" w:gutter="0"/>
          <w:pgNumType w:start="1"/>
          <w:cols w:space="720"/>
          <w:docGrid w:linePitch="382"/>
        </w:sectPr>
      </w:pPr>
    </w:p>
    <w:p w14:paraId="70CA96D8" w14:textId="77777777" w:rsidR="00E30BA5" w:rsidRDefault="00E30BA5" w:rsidP="00782BB7">
      <w:pPr>
        <w:pStyle w:val="Ttulo2"/>
      </w:pPr>
      <w:proofErr w:type="spellStart"/>
      <w:r>
        <w:lastRenderedPageBreak/>
        <w:t>Product</w:t>
      </w:r>
      <w:proofErr w:type="spellEnd"/>
      <w:r>
        <w:t xml:space="preserve"> Backlog Actualizado</w:t>
      </w:r>
    </w:p>
    <w:tbl>
      <w:tblPr>
        <w:tblStyle w:val="Tablanormal5"/>
        <w:tblW w:w="15433" w:type="dxa"/>
        <w:tblLook w:val="04A0" w:firstRow="1" w:lastRow="0" w:firstColumn="1" w:lastColumn="0" w:noHBand="0" w:noVBand="1"/>
      </w:tblPr>
      <w:tblGrid>
        <w:gridCol w:w="606"/>
        <w:gridCol w:w="2513"/>
        <w:gridCol w:w="2835"/>
        <w:gridCol w:w="4394"/>
        <w:gridCol w:w="1559"/>
        <w:gridCol w:w="1418"/>
        <w:gridCol w:w="2108"/>
      </w:tblGrid>
      <w:tr w:rsidR="00E30BA5" w14:paraId="14AC52CD" w14:textId="77777777" w:rsidTr="00246B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06" w:type="dxa"/>
          </w:tcPr>
          <w:p w14:paraId="2709E0CB" w14:textId="77777777" w:rsidR="00E30BA5" w:rsidRDefault="00E30BA5" w:rsidP="00246BDA">
            <w:pPr>
              <w:pStyle w:val="Contenido"/>
            </w:pPr>
            <w:r>
              <w:t>Id</w:t>
            </w:r>
          </w:p>
        </w:tc>
        <w:tc>
          <w:tcPr>
            <w:tcW w:w="2513" w:type="dxa"/>
          </w:tcPr>
          <w:p w14:paraId="41019D32" w14:textId="77777777" w:rsidR="00E30BA5" w:rsidRDefault="00E30BA5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Como un…</w:t>
            </w:r>
          </w:p>
        </w:tc>
        <w:tc>
          <w:tcPr>
            <w:tcW w:w="2835" w:type="dxa"/>
          </w:tcPr>
          <w:p w14:paraId="75F84BA5" w14:textId="77777777" w:rsidR="00E30BA5" w:rsidRDefault="00E30BA5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Necesito…</w:t>
            </w:r>
          </w:p>
        </w:tc>
        <w:tc>
          <w:tcPr>
            <w:tcW w:w="4394" w:type="dxa"/>
          </w:tcPr>
          <w:p w14:paraId="517AF9E4" w14:textId="77777777" w:rsidR="00E30BA5" w:rsidRDefault="00E30BA5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Para…</w:t>
            </w:r>
          </w:p>
        </w:tc>
        <w:tc>
          <w:tcPr>
            <w:tcW w:w="1559" w:type="dxa"/>
          </w:tcPr>
          <w:p w14:paraId="75D190E4" w14:textId="77777777" w:rsidR="00E30BA5" w:rsidRDefault="00E30BA5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</w:t>
            </w:r>
          </w:p>
        </w:tc>
        <w:tc>
          <w:tcPr>
            <w:tcW w:w="1418" w:type="dxa"/>
          </w:tcPr>
          <w:p w14:paraId="03B07EB5" w14:textId="77777777" w:rsidR="00E30BA5" w:rsidRDefault="00E30BA5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Sprint</w:t>
            </w:r>
          </w:p>
        </w:tc>
        <w:tc>
          <w:tcPr>
            <w:tcW w:w="2108" w:type="dxa"/>
          </w:tcPr>
          <w:p w14:paraId="24F98D3E" w14:textId="77777777" w:rsidR="00E30BA5" w:rsidRDefault="00E30BA5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E30BA5" w14:paraId="2A62626C" w14:textId="77777777" w:rsidTr="00246B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31F13CB1" w14:textId="77777777" w:rsidR="00E30BA5" w:rsidRDefault="00E30BA5" w:rsidP="00246BDA">
            <w:pPr>
              <w:pStyle w:val="Contenido"/>
            </w:pPr>
            <w:r>
              <w:t>5</w:t>
            </w:r>
          </w:p>
        </w:tc>
        <w:tc>
          <w:tcPr>
            <w:tcW w:w="2513" w:type="dxa"/>
          </w:tcPr>
          <w:p w14:paraId="0EB23150" w14:textId="77777777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Administrador</w:t>
            </w:r>
          </w:p>
        </w:tc>
        <w:tc>
          <w:tcPr>
            <w:tcW w:w="2835" w:type="dxa"/>
          </w:tcPr>
          <w:p w14:paraId="651A89D3" w14:textId="77777777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Visualizar la Noticia</w:t>
            </w:r>
          </w:p>
        </w:tc>
        <w:tc>
          <w:tcPr>
            <w:tcW w:w="4394" w:type="dxa"/>
          </w:tcPr>
          <w:p w14:paraId="46265398" w14:textId="77777777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Confirmar</w:t>
            </w:r>
            <w:r>
              <w:t xml:space="preserve"> </w:t>
            </w:r>
            <w:r w:rsidRPr="006823F2">
              <w:t>su</w:t>
            </w:r>
            <w:r>
              <w:t xml:space="preserve"> </w:t>
            </w:r>
            <w:r w:rsidRPr="006823F2">
              <w:t>contenido</w:t>
            </w:r>
          </w:p>
        </w:tc>
        <w:tc>
          <w:tcPr>
            <w:tcW w:w="1559" w:type="dxa"/>
          </w:tcPr>
          <w:p w14:paraId="4761D64B" w14:textId="77777777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418" w:type="dxa"/>
          </w:tcPr>
          <w:p w14:paraId="0F66E08D" w14:textId="77777777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08" w:type="dxa"/>
          </w:tcPr>
          <w:p w14:paraId="78C14AE0" w14:textId="77777777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Para Ser Iniciada</w:t>
            </w:r>
          </w:p>
        </w:tc>
      </w:tr>
      <w:tr w:rsidR="00E30BA5" w14:paraId="0CF41EA6" w14:textId="77777777" w:rsidTr="00246B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1B668435" w14:textId="77777777" w:rsidR="00E30BA5" w:rsidRDefault="00E30BA5" w:rsidP="00246BDA">
            <w:pPr>
              <w:pStyle w:val="Contenido"/>
            </w:pPr>
          </w:p>
        </w:tc>
        <w:tc>
          <w:tcPr>
            <w:tcW w:w="2513" w:type="dxa"/>
          </w:tcPr>
          <w:p w14:paraId="46EA96DB" w14:textId="77777777" w:rsidR="00E30BA5" w:rsidRDefault="00E30BA5" w:rsidP="00246BD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35" w:type="dxa"/>
          </w:tcPr>
          <w:p w14:paraId="30AA32D7" w14:textId="77777777" w:rsidR="00E30BA5" w:rsidRDefault="00E30BA5" w:rsidP="00246BD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94" w:type="dxa"/>
          </w:tcPr>
          <w:p w14:paraId="0C6D2F6F" w14:textId="77777777" w:rsidR="00E30BA5" w:rsidRDefault="00E30BA5" w:rsidP="00246BD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9" w:type="dxa"/>
          </w:tcPr>
          <w:p w14:paraId="53C17A2F" w14:textId="77777777" w:rsidR="00E30BA5" w:rsidRDefault="00E30BA5" w:rsidP="00246BD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8" w:type="dxa"/>
          </w:tcPr>
          <w:p w14:paraId="40793424" w14:textId="77777777" w:rsidR="00E30BA5" w:rsidRDefault="00E30BA5" w:rsidP="00246BD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08" w:type="dxa"/>
          </w:tcPr>
          <w:p w14:paraId="04D22578" w14:textId="77777777" w:rsidR="00E30BA5" w:rsidRDefault="00E30BA5" w:rsidP="00246BD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30BA5" w14:paraId="13FF1197" w14:textId="77777777" w:rsidTr="00246B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0C4886AC" w14:textId="77777777" w:rsidR="00E30BA5" w:rsidRDefault="00E30BA5" w:rsidP="00246BDA">
            <w:pPr>
              <w:pStyle w:val="Contenido"/>
            </w:pPr>
          </w:p>
        </w:tc>
        <w:tc>
          <w:tcPr>
            <w:tcW w:w="2513" w:type="dxa"/>
          </w:tcPr>
          <w:p w14:paraId="55632915" w14:textId="77777777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35" w:type="dxa"/>
          </w:tcPr>
          <w:p w14:paraId="582BF819" w14:textId="77777777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94" w:type="dxa"/>
          </w:tcPr>
          <w:p w14:paraId="29D9BF62" w14:textId="77777777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59" w:type="dxa"/>
          </w:tcPr>
          <w:p w14:paraId="218FE673" w14:textId="77777777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8" w:type="dxa"/>
          </w:tcPr>
          <w:p w14:paraId="28888712" w14:textId="77777777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08" w:type="dxa"/>
          </w:tcPr>
          <w:p w14:paraId="18B28759" w14:textId="77777777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52806F" w14:textId="77777777" w:rsidR="00E30BA5" w:rsidRDefault="00E30BA5" w:rsidP="00E30BA5">
      <w:pPr>
        <w:pStyle w:val="Contenido"/>
        <w:sectPr w:rsidR="00E30BA5" w:rsidSect="00F757CE">
          <w:pgSz w:w="16838" w:h="11906" w:orient="landscape" w:code="9"/>
          <w:pgMar w:top="936" w:right="720" w:bottom="936" w:left="720" w:header="0" w:footer="289" w:gutter="0"/>
          <w:pgNumType w:start="1"/>
          <w:cols w:space="720"/>
          <w:docGrid w:linePitch="382"/>
        </w:sectPr>
      </w:pPr>
    </w:p>
    <w:p w14:paraId="39977AFD" w14:textId="205B95D5" w:rsidR="007F624A" w:rsidRDefault="007F624A" w:rsidP="007F624A">
      <w:pPr>
        <w:pStyle w:val="Ttulo1"/>
      </w:pPr>
      <w:r>
        <w:lastRenderedPageBreak/>
        <w:t>Sprint 4</w:t>
      </w:r>
    </w:p>
    <w:p w14:paraId="6715ED1A" w14:textId="77777777" w:rsidR="00E30BA5" w:rsidRDefault="00E30BA5" w:rsidP="00E30BA5">
      <w:pPr>
        <w:pStyle w:val="Ttulo2"/>
      </w:pPr>
      <w:r>
        <w:t>Sprint Backlog</w:t>
      </w:r>
    </w:p>
    <w:p w14:paraId="4F35E2EC" w14:textId="77777777" w:rsidR="00E30BA5" w:rsidRPr="007F624A" w:rsidRDefault="00E30BA5" w:rsidP="00E30BA5">
      <w:pPr>
        <w:pStyle w:val="Contenido"/>
      </w:pPr>
      <w:r>
        <w:t>En la siguiente tabla se deben relacionar únicamente las HU de este sprint</w:t>
      </w:r>
    </w:p>
    <w:tbl>
      <w:tblPr>
        <w:tblStyle w:val="Tablanormal5"/>
        <w:tblW w:w="15433" w:type="dxa"/>
        <w:tblLook w:val="04A0" w:firstRow="1" w:lastRow="0" w:firstColumn="1" w:lastColumn="0" w:noHBand="0" w:noVBand="1"/>
      </w:tblPr>
      <w:tblGrid>
        <w:gridCol w:w="606"/>
        <w:gridCol w:w="2513"/>
        <w:gridCol w:w="2835"/>
        <w:gridCol w:w="4394"/>
        <w:gridCol w:w="1559"/>
        <w:gridCol w:w="1418"/>
        <w:gridCol w:w="2108"/>
      </w:tblGrid>
      <w:tr w:rsidR="00E30BA5" w14:paraId="3C9A29E8" w14:textId="77777777" w:rsidTr="00246B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06" w:type="dxa"/>
          </w:tcPr>
          <w:p w14:paraId="614F67D3" w14:textId="77777777" w:rsidR="00E30BA5" w:rsidRDefault="00E30BA5" w:rsidP="00246BDA">
            <w:pPr>
              <w:pStyle w:val="Contenido"/>
            </w:pPr>
            <w:r>
              <w:t>Id</w:t>
            </w:r>
          </w:p>
        </w:tc>
        <w:tc>
          <w:tcPr>
            <w:tcW w:w="2513" w:type="dxa"/>
          </w:tcPr>
          <w:p w14:paraId="3E4EFFAA" w14:textId="77777777" w:rsidR="00E30BA5" w:rsidRDefault="00E30BA5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Como un…</w:t>
            </w:r>
          </w:p>
        </w:tc>
        <w:tc>
          <w:tcPr>
            <w:tcW w:w="2835" w:type="dxa"/>
          </w:tcPr>
          <w:p w14:paraId="77B2F9D1" w14:textId="77777777" w:rsidR="00E30BA5" w:rsidRDefault="00E30BA5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Necesito…</w:t>
            </w:r>
          </w:p>
        </w:tc>
        <w:tc>
          <w:tcPr>
            <w:tcW w:w="4394" w:type="dxa"/>
          </w:tcPr>
          <w:p w14:paraId="2826B7B2" w14:textId="77777777" w:rsidR="00E30BA5" w:rsidRDefault="00E30BA5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Para…</w:t>
            </w:r>
          </w:p>
        </w:tc>
        <w:tc>
          <w:tcPr>
            <w:tcW w:w="1559" w:type="dxa"/>
          </w:tcPr>
          <w:p w14:paraId="7061E960" w14:textId="77777777" w:rsidR="00E30BA5" w:rsidRDefault="00E30BA5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</w:t>
            </w:r>
          </w:p>
        </w:tc>
        <w:tc>
          <w:tcPr>
            <w:tcW w:w="1418" w:type="dxa"/>
          </w:tcPr>
          <w:p w14:paraId="7742ED2D" w14:textId="77777777" w:rsidR="00E30BA5" w:rsidRDefault="00E30BA5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Sprint</w:t>
            </w:r>
          </w:p>
        </w:tc>
        <w:tc>
          <w:tcPr>
            <w:tcW w:w="2108" w:type="dxa"/>
          </w:tcPr>
          <w:p w14:paraId="5D91C75D" w14:textId="77777777" w:rsidR="00E30BA5" w:rsidRDefault="00E30BA5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E30BA5" w14:paraId="6BD520CC" w14:textId="77777777" w:rsidTr="00246B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01466B13" w14:textId="24CF549C" w:rsidR="00E30BA5" w:rsidRDefault="00603AA4" w:rsidP="00246BDA">
            <w:pPr>
              <w:pStyle w:val="Contenido"/>
            </w:pPr>
            <w:r>
              <w:t>7</w:t>
            </w:r>
          </w:p>
        </w:tc>
        <w:tc>
          <w:tcPr>
            <w:tcW w:w="2513" w:type="dxa"/>
          </w:tcPr>
          <w:p w14:paraId="05865773" w14:textId="77777777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Administrador</w:t>
            </w:r>
          </w:p>
        </w:tc>
        <w:tc>
          <w:tcPr>
            <w:tcW w:w="2835" w:type="dxa"/>
          </w:tcPr>
          <w:p w14:paraId="0DD59C51" w14:textId="14896B68" w:rsidR="00E30BA5" w:rsidRDefault="00603AA4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3AA4">
              <w:t>Sincronizar el stock entre la tienda física y la web.</w:t>
            </w:r>
          </w:p>
        </w:tc>
        <w:tc>
          <w:tcPr>
            <w:tcW w:w="4394" w:type="dxa"/>
          </w:tcPr>
          <w:p w14:paraId="56DA7D9D" w14:textId="47008C31" w:rsidR="00E30BA5" w:rsidRDefault="00603AA4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3AA4">
              <w:t>Garantizar que no existan errores de disponibilidad en los canales de venta.</w:t>
            </w:r>
          </w:p>
        </w:tc>
        <w:tc>
          <w:tcPr>
            <w:tcW w:w="1559" w:type="dxa"/>
          </w:tcPr>
          <w:p w14:paraId="1711D4B9" w14:textId="52948BB8" w:rsidR="00E30BA5" w:rsidRDefault="00603AA4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1418" w:type="dxa"/>
          </w:tcPr>
          <w:p w14:paraId="221A7D59" w14:textId="31C7AB99" w:rsidR="00E30BA5" w:rsidRDefault="00603AA4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108" w:type="dxa"/>
          </w:tcPr>
          <w:p w14:paraId="6D478563" w14:textId="77777777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Para Ser Iniciada</w:t>
            </w:r>
          </w:p>
        </w:tc>
      </w:tr>
      <w:tr w:rsidR="00E30BA5" w14:paraId="65737BA7" w14:textId="77777777" w:rsidTr="00246B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6A58196F" w14:textId="40EDAFAD" w:rsidR="00E30BA5" w:rsidRDefault="00603AA4" w:rsidP="00246BDA">
            <w:pPr>
              <w:pStyle w:val="Contenido"/>
            </w:pPr>
            <w:r>
              <w:t>8</w:t>
            </w:r>
          </w:p>
        </w:tc>
        <w:tc>
          <w:tcPr>
            <w:tcW w:w="2513" w:type="dxa"/>
          </w:tcPr>
          <w:p w14:paraId="50D4A3BF" w14:textId="0A1BE4AF" w:rsidR="00E30BA5" w:rsidRDefault="00603AA4" w:rsidP="00246BD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2835" w:type="dxa"/>
          </w:tcPr>
          <w:p w14:paraId="089AA9DC" w14:textId="0DE6B92E" w:rsidR="00E30BA5" w:rsidRDefault="00603AA4" w:rsidP="00246BD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3AA4">
              <w:t>Generar y descargar facturas digitales.</w:t>
            </w:r>
          </w:p>
        </w:tc>
        <w:tc>
          <w:tcPr>
            <w:tcW w:w="4394" w:type="dxa"/>
          </w:tcPr>
          <w:p w14:paraId="30731DBC" w14:textId="08917C46" w:rsidR="00E30BA5" w:rsidRDefault="00603AA4" w:rsidP="00246BD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3AA4">
              <w:t>Obtener un comprobante formal y detallado de mi gasto para fines legales.</w:t>
            </w:r>
          </w:p>
        </w:tc>
        <w:tc>
          <w:tcPr>
            <w:tcW w:w="1559" w:type="dxa"/>
          </w:tcPr>
          <w:p w14:paraId="4B4893B5" w14:textId="1E063FDA" w:rsidR="00E30BA5" w:rsidRDefault="00603AA4" w:rsidP="00246BD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1418" w:type="dxa"/>
          </w:tcPr>
          <w:p w14:paraId="3A575B80" w14:textId="70CC4318" w:rsidR="00E30BA5" w:rsidRDefault="00603AA4" w:rsidP="00246BD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108" w:type="dxa"/>
          </w:tcPr>
          <w:p w14:paraId="445E01AF" w14:textId="3FB1680C" w:rsidR="00E30BA5" w:rsidRDefault="00603AA4" w:rsidP="00246BD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Para Ser Iniciada</w:t>
            </w:r>
          </w:p>
        </w:tc>
      </w:tr>
      <w:tr w:rsidR="00E30BA5" w14:paraId="53C68CC3" w14:textId="77777777" w:rsidTr="00246B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1A5B90C9" w14:textId="77777777" w:rsidR="00E30BA5" w:rsidRDefault="00E30BA5" w:rsidP="00246BDA">
            <w:pPr>
              <w:pStyle w:val="Contenido"/>
            </w:pPr>
          </w:p>
        </w:tc>
        <w:tc>
          <w:tcPr>
            <w:tcW w:w="2513" w:type="dxa"/>
          </w:tcPr>
          <w:p w14:paraId="45CE1DB3" w14:textId="77777777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35" w:type="dxa"/>
          </w:tcPr>
          <w:p w14:paraId="0F563C17" w14:textId="77777777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94" w:type="dxa"/>
          </w:tcPr>
          <w:p w14:paraId="7A4BEC95" w14:textId="77777777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59" w:type="dxa"/>
          </w:tcPr>
          <w:p w14:paraId="4DC0131A" w14:textId="77777777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8" w:type="dxa"/>
          </w:tcPr>
          <w:p w14:paraId="5CA9B9C4" w14:textId="77777777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08" w:type="dxa"/>
          </w:tcPr>
          <w:p w14:paraId="76486E90" w14:textId="77777777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312F7D3" w14:textId="77777777" w:rsidR="00E30BA5" w:rsidRDefault="00E30BA5" w:rsidP="00E30BA5">
      <w:pPr>
        <w:sectPr w:rsidR="00E30BA5" w:rsidSect="007F624A">
          <w:pgSz w:w="16838" w:h="11906" w:orient="landscape" w:code="9"/>
          <w:pgMar w:top="936" w:right="720" w:bottom="936" w:left="720" w:header="0" w:footer="289" w:gutter="0"/>
          <w:pgNumType w:start="1"/>
          <w:cols w:space="720"/>
          <w:docGrid w:linePitch="382"/>
        </w:sectPr>
      </w:pPr>
    </w:p>
    <w:p w14:paraId="09BA0B1C" w14:textId="77777777" w:rsidR="00E30BA5" w:rsidRDefault="00E30BA5" w:rsidP="00E30BA5">
      <w:pPr>
        <w:pStyle w:val="Ttulo2"/>
      </w:pPr>
      <w:r>
        <w:lastRenderedPageBreak/>
        <w:t>Historias de Usuario</w:t>
      </w:r>
    </w:p>
    <w:p w14:paraId="4148E028" w14:textId="0E4E8F34" w:rsidR="00E30BA5" w:rsidRDefault="00E30BA5" w:rsidP="00E30BA5">
      <w:pPr>
        <w:pStyle w:val="Contenido"/>
      </w:pPr>
      <w:r>
        <w:t>La siguiente tabla debe construirse para cada historia de usuario</w:t>
      </w:r>
    </w:p>
    <w:p w14:paraId="76D87E67" w14:textId="6A761E51" w:rsidR="00C546B1" w:rsidRDefault="00C546B1" w:rsidP="00E30BA5">
      <w:pPr>
        <w:pStyle w:val="Contenido"/>
      </w:pPr>
    </w:p>
    <w:p w14:paraId="5075EEA7" w14:textId="78636ABF" w:rsidR="00C546B1" w:rsidRPr="00C546B1" w:rsidRDefault="00C546B1" w:rsidP="00E30BA5">
      <w:pPr>
        <w:pStyle w:val="Contenido"/>
        <w:rPr>
          <w:b/>
          <w:bCs/>
        </w:rPr>
      </w:pPr>
      <w:r w:rsidRPr="00C546B1">
        <w:rPr>
          <w:b/>
          <w:bCs/>
        </w:rPr>
        <w:t>HU7</w:t>
      </w:r>
    </w:p>
    <w:tbl>
      <w:tblPr>
        <w:tblW w:w="72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  <w:gridCol w:w="1200"/>
        <w:gridCol w:w="1200"/>
      </w:tblGrid>
      <w:tr w:rsidR="00E30BA5" w:rsidRPr="007F624A" w14:paraId="54271FF2" w14:textId="77777777" w:rsidTr="00246BDA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C24BB" w14:textId="77777777" w:rsidR="00E30BA5" w:rsidRPr="00C546B1" w:rsidRDefault="00E30BA5" w:rsidP="00246BD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C546B1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Código: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9EC0E" w14:textId="2EAC0CDB" w:rsidR="00E30BA5" w:rsidRPr="00C546B1" w:rsidRDefault="00E30BA5" w:rsidP="00246BDA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C546B1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HU0</w:t>
            </w:r>
            <w:r w:rsidR="00603AA4" w:rsidRPr="00C546B1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7</w:t>
            </w:r>
            <w:r w:rsidRPr="00C546B1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N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1B1EC" w14:textId="77777777" w:rsidR="00E30BA5" w:rsidRPr="00C546B1" w:rsidRDefault="00E30BA5" w:rsidP="00246BD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C546B1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Prioridad: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A38699" w14:textId="08B7E8D6" w:rsidR="00E30BA5" w:rsidRPr="00C546B1" w:rsidRDefault="00E30BA5" w:rsidP="00246BDA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C546B1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603AA4" w:rsidRPr="00C546B1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MEDIA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F6996" w14:textId="77777777" w:rsidR="00E30BA5" w:rsidRPr="00C546B1" w:rsidRDefault="00E30BA5" w:rsidP="00246BD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C546B1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Duración: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25658" w14:textId="769DF3DD" w:rsidR="00E30BA5" w:rsidRPr="00C546B1" w:rsidRDefault="00603AA4" w:rsidP="00246BDA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C546B1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PARA SER INICIADA</w:t>
            </w:r>
            <w:r w:rsidR="00E30BA5" w:rsidRPr="00C546B1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</w:p>
        </w:tc>
      </w:tr>
      <w:tr w:rsidR="00E30BA5" w:rsidRPr="007F624A" w14:paraId="3411AED9" w14:textId="77777777" w:rsidTr="00246BDA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166AB" w14:textId="77777777" w:rsidR="00E30BA5" w:rsidRPr="00C546B1" w:rsidRDefault="00E30BA5" w:rsidP="00246BD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C546B1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Título: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CB391" w14:textId="61828B64" w:rsidR="00E30BA5" w:rsidRPr="00C546B1" w:rsidRDefault="00E30BA5" w:rsidP="00C546B1">
            <w:pPr>
              <w:rPr>
                <w:sz w:val="22"/>
                <w:lang w:val="es-CO" w:eastAsia="es-CO"/>
              </w:rPr>
            </w:pPr>
            <w:r w:rsidRPr="00C546B1">
              <w:rPr>
                <w:sz w:val="22"/>
                <w:lang w:val="es-CO" w:eastAsia="es-CO"/>
              </w:rPr>
              <w:t> </w:t>
            </w:r>
            <w:r w:rsidR="00C546B1" w:rsidRPr="00C546B1">
              <w:rPr>
                <w:sz w:val="22"/>
                <w:lang w:val="es-CO" w:eastAsia="es-CO"/>
              </w:rPr>
              <w:t>Sincronización de Stock Físico y Virtual</w:t>
            </w:r>
          </w:p>
        </w:tc>
      </w:tr>
      <w:tr w:rsidR="00E30BA5" w:rsidRPr="007F624A" w14:paraId="75EAD34D" w14:textId="77777777" w:rsidTr="00246BDA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D8743" w14:textId="77777777" w:rsidR="00E30BA5" w:rsidRPr="00C546B1" w:rsidRDefault="00E30BA5" w:rsidP="00246BDA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C546B1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Historia de usuario</w:t>
            </w:r>
          </w:p>
        </w:tc>
      </w:tr>
      <w:tr w:rsidR="00E30BA5" w:rsidRPr="007F624A" w14:paraId="2EAB0BD0" w14:textId="77777777" w:rsidTr="00246BDA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9397E" w14:textId="77777777" w:rsidR="00E30BA5" w:rsidRPr="00C546B1" w:rsidRDefault="00E30BA5" w:rsidP="00246BD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C546B1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Como: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F6ED0" w14:textId="1F2C3DB5" w:rsidR="00E30BA5" w:rsidRPr="00C546B1" w:rsidRDefault="00E30BA5" w:rsidP="00C546B1">
            <w:pPr>
              <w:rPr>
                <w:sz w:val="22"/>
                <w:lang w:val="es-CO" w:eastAsia="es-CO"/>
              </w:rPr>
            </w:pPr>
            <w:r w:rsidRPr="00C546B1">
              <w:rPr>
                <w:sz w:val="22"/>
                <w:lang w:val="es-CO" w:eastAsia="es-CO"/>
              </w:rPr>
              <w:t> </w:t>
            </w:r>
            <w:r w:rsidR="00C546B1" w:rsidRPr="00C546B1">
              <w:rPr>
                <w:sz w:val="22"/>
                <w:lang w:val="es-CO" w:eastAsia="es-CO"/>
              </w:rPr>
              <w:t>Administrador</w:t>
            </w:r>
          </w:p>
        </w:tc>
      </w:tr>
      <w:tr w:rsidR="00E30BA5" w:rsidRPr="007F624A" w14:paraId="0CA70CF4" w14:textId="77777777" w:rsidTr="00246BDA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F0F3EA" w14:textId="77777777" w:rsidR="00E30BA5" w:rsidRPr="00C546B1" w:rsidRDefault="00E30BA5" w:rsidP="00246BD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C546B1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Necesito: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CA518B" w14:textId="30F325C8" w:rsidR="00E30BA5" w:rsidRPr="00C546B1" w:rsidRDefault="00C546B1" w:rsidP="00C546B1">
            <w:pPr>
              <w:rPr>
                <w:sz w:val="22"/>
                <w:lang w:val="es-CO" w:eastAsia="es-CO"/>
              </w:rPr>
            </w:pPr>
            <w:r w:rsidRPr="00C546B1">
              <w:rPr>
                <w:sz w:val="22"/>
                <w:lang w:val="es-CO" w:eastAsia="es-CO"/>
              </w:rPr>
              <w:t>Una base de datos centralizada y actualizada en tiempo real</w:t>
            </w:r>
          </w:p>
        </w:tc>
      </w:tr>
      <w:tr w:rsidR="00E30BA5" w:rsidRPr="007F624A" w14:paraId="3971CD6D" w14:textId="77777777" w:rsidTr="00246BDA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89CBE" w14:textId="77777777" w:rsidR="00E30BA5" w:rsidRPr="00C546B1" w:rsidRDefault="00E30BA5" w:rsidP="00246BD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C546B1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Para: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21665" w14:textId="26328777" w:rsidR="00E30BA5" w:rsidRPr="00C546B1" w:rsidRDefault="00E30BA5" w:rsidP="00C546B1">
            <w:pPr>
              <w:rPr>
                <w:sz w:val="22"/>
                <w:lang w:val="es-CO" w:eastAsia="es-CO"/>
              </w:rPr>
            </w:pPr>
            <w:r w:rsidRPr="00C546B1">
              <w:rPr>
                <w:sz w:val="22"/>
                <w:lang w:val="es-CO" w:eastAsia="es-CO"/>
              </w:rPr>
              <w:t> </w:t>
            </w:r>
            <w:r w:rsidR="00C546B1" w:rsidRPr="00C546B1">
              <w:rPr>
                <w:sz w:val="22"/>
                <w:lang w:val="es-CO" w:eastAsia="es-CO"/>
              </w:rPr>
              <w:t>Evitar la venta de productos que ya no están disponibles físicamente</w:t>
            </w:r>
          </w:p>
        </w:tc>
      </w:tr>
      <w:tr w:rsidR="00E30BA5" w:rsidRPr="007F624A" w14:paraId="582BBE7A" w14:textId="77777777" w:rsidTr="00246BDA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292EF" w14:textId="77777777" w:rsidR="00E30BA5" w:rsidRPr="00C546B1" w:rsidRDefault="00E30BA5" w:rsidP="00246BDA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C546B1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Criterios de aceptación</w:t>
            </w:r>
          </w:p>
        </w:tc>
      </w:tr>
      <w:tr w:rsidR="00E30BA5" w:rsidRPr="007F624A" w14:paraId="44579D7C" w14:textId="77777777" w:rsidTr="00246BDA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73E7D" w14:textId="77777777" w:rsidR="00E30BA5" w:rsidRPr="00C546B1" w:rsidRDefault="00E30BA5" w:rsidP="00246BD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C546B1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Dado: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651807" w14:textId="0582B4E9" w:rsidR="00E30BA5" w:rsidRPr="00C546B1" w:rsidRDefault="00E30BA5" w:rsidP="00C546B1">
            <w:pPr>
              <w:rPr>
                <w:sz w:val="22"/>
                <w:lang w:val="es-CO" w:eastAsia="es-CO"/>
              </w:rPr>
            </w:pPr>
            <w:r w:rsidRPr="00C546B1">
              <w:rPr>
                <w:sz w:val="22"/>
                <w:lang w:val="es-CO" w:eastAsia="es-CO"/>
              </w:rPr>
              <w:t> </w:t>
            </w:r>
            <w:r w:rsidR="00C546B1" w:rsidRPr="00C546B1">
              <w:rPr>
                <w:sz w:val="22"/>
                <w:lang w:val="es-CO" w:eastAsia="es-CO"/>
              </w:rPr>
              <w:t>Que se realiza una venta en el punto físico de Libro/Xpress</w:t>
            </w:r>
          </w:p>
        </w:tc>
      </w:tr>
      <w:tr w:rsidR="00E30BA5" w:rsidRPr="007F624A" w14:paraId="1AD22129" w14:textId="77777777" w:rsidTr="00246BDA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168D3" w14:textId="77777777" w:rsidR="00E30BA5" w:rsidRPr="00C546B1" w:rsidRDefault="00E30BA5" w:rsidP="00246BD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C546B1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Cuando: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F4B22" w14:textId="4954ECF7" w:rsidR="00E30BA5" w:rsidRPr="00C546B1" w:rsidRDefault="00E30BA5" w:rsidP="00C546B1">
            <w:pPr>
              <w:rPr>
                <w:sz w:val="22"/>
                <w:lang w:val="es-CO" w:eastAsia="es-CO"/>
              </w:rPr>
            </w:pPr>
            <w:r w:rsidRPr="00C546B1">
              <w:rPr>
                <w:sz w:val="22"/>
                <w:lang w:val="es-CO" w:eastAsia="es-CO"/>
              </w:rPr>
              <w:t> </w:t>
            </w:r>
            <w:r w:rsidR="00C546B1" w:rsidRPr="00C546B1">
              <w:rPr>
                <w:sz w:val="22"/>
                <w:lang w:val="es-CO" w:eastAsia="es-CO"/>
              </w:rPr>
              <w:t>El sistema registra la salida del producto manualmente o por código de barras</w:t>
            </w:r>
          </w:p>
        </w:tc>
      </w:tr>
      <w:tr w:rsidR="00E30BA5" w:rsidRPr="007F624A" w14:paraId="284E6E2B" w14:textId="77777777" w:rsidTr="00246BDA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4ED227" w14:textId="77777777" w:rsidR="00E30BA5" w:rsidRPr="00C546B1" w:rsidRDefault="00E30BA5" w:rsidP="00246BD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C546B1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Entonces: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0D4BF" w14:textId="4E65C7A9" w:rsidR="00E30BA5" w:rsidRPr="00C546B1" w:rsidRDefault="00E30BA5" w:rsidP="00C546B1">
            <w:pPr>
              <w:rPr>
                <w:sz w:val="22"/>
                <w:lang w:val="es-CO" w:eastAsia="es-CO"/>
              </w:rPr>
            </w:pPr>
            <w:r w:rsidRPr="00C546B1">
              <w:rPr>
                <w:sz w:val="22"/>
                <w:lang w:val="es-CO" w:eastAsia="es-CO"/>
              </w:rPr>
              <w:t> </w:t>
            </w:r>
            <w:r w:rsidR="00C546B1" w:rsidRPr="00C546B1">
              <w:rPr>
                <w:sz w:val="22"/>
                <w:lang w:val="es-CO" w:eastAsia="es-CO"/>
              </w:rPr>
              <w:t>El stock mostrado en la plataforma web debe disminuir automáticamente.</w:t>
            </w:r>
          </w:p>
        </w:tc>
      </w:tr>
      <w:tr w:rsidR="00E30BA5" w:rsidRPr="007F624A" w14:paraId="68E58D63" w14:textId="77777777" w:rsidTr="00246BDA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525BC" w14:textId="77777777" w:rsidR="00E30BA5" w:rsidRPr="00C546B1" w:rsidRDefault="00E30BA5" w:rsidP="00246BDA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C546B1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Maquetado</w:t>
            </w:r>
          </w:p>
        </w:tc>
      </w:tr>
      <w:tr w:rsidR="00E30BA5" w:rsidRPr="007F624A" w14:paraId="1CC1C7E2" w14:textId="77777777" w:rsidTr="00246BDA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E04FA" w14:textId="77777777" w:rsidR="00E30BA5" w:rsidRPr="00C546B1" w:rsidRDefault="00E30BA5" w:rsidP="00246BDA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C546B1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</w:p>
        </w:tc>
      </w:tr>
    </w:tbl>
    <w:p w14:paraId="511DF381" w14:textId="1903154E" w:rsidR="00E30BA5" w:rsidRDefault="00E30BA5" w:rsidP="00E30BA5"/>
    <w:p w14:paraId="265504D0" w14:textId="3A1D7087" w:rsidR="00C546B1" w:rsidRDefault="00C546B1" w:rsidP="00E30BA5"/>
    <w:p w14:paraId="486B8CA4" w14:textId="027EA45D" w:rsidR="00C546B1" w:rsidRPr="00C546B1" w:rsidRDefault="00C546B1" w:rsidP="00C546B1">
      <w:pPr>
        <w:pStyle w:val="Contenido"/>
        <w:rPr>
          <w:b/>
          <w:bCs/>
        </w:rPr>
      </w:pPr>
      <w:r w:rsidRPr="00C546B1">
        <w:rPr>
          <w:b/>
          <w:bCs/>
        </w:rPr>
        <w:t>HU</w:t>
      </w:r>
      <w:r>
        <w:rPr>
          <w:b/>
          <w:bCs/>
        </w:rPr>
        <w:t>8</w:t>
      </w:r>
    </w:p>
    <w:tbl>
      <w:tblPr>
        <w:tblW w:w="72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  <w:gridCol w:w="1200"/>
        <w:gridCol w:w="1200"/>
      </w:tblGrid>
      <w:tr w:rsidR="00C546B1" w:rsidRPr="007F624A" w14:paraId="203D9E72" w14:textId="77777777" w:rsidTr="00FD7D02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F46DE" w14:textId="77777777" w:rsidR="00C546B1" w:rsidRPr="00C546B1" w:rsidRDefault="00C546B1" w:rsidP="00FD7D02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C546B1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Código: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EA3F1" w14:textId="7F2DDD2F" w:rsidR="00C546B1" w:rsidRPr="00C546B1" w:rsidRDefault="00C546B1" w:rsidP="00FD7D02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C546B1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HU0</w:t>
            </w:r>
            <w:r w:rsidR="001C7122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8</w:t>
            </w:r>
            <w:r w:rsidRPr="00C546B1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N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4209B" w14:textId="77777777" w:rsidR="00C546B1" w:rsidRPr="00C546B1" w:rsidRDefault="00C546B1" w:rsidP="00FD7D02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C546B1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Prioridad: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39BCC" w14:textId="77777777" w:rsidR="00C546B1" w:rsidRPr="00C546B1" w:rsidRDefault="00C546B1" w:rsidP="00FD7D02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C546B1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MEDIA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CCB183" w14:textId="77777777" w:rsidR="00C546B1" w:rsidRPr="00C546B1" w:rsidRDefault="00C546B1" w:rsidP="00FD7D02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C546B1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Duración: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29E3F" w14:textId="77777777" w:rsidR="00C546B1" w:rsidRPr="00C546B1" w:rsidRDefault="00C546B1" w:rsidP="00FD7D02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C546B1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PARA SER INICIADA </w:t>
            </w:r>
          </w:p>
        </w:tc>
      </w:tr>
      <w:tr w:rsidR="00C546B1" w:rsidRPr="007F624A" w14:paraId="66048DD5" w14:textId="77777777" w:rsidTr="00FD7D02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440CB" w14:textId="77777777" w:rsidR="00C546B1" w:rsidRPr="00C546B1" w:rsidRDefault="00C546B1" w:rsidP="00FD7D02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C546B1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Título: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6B398" w14:textId="6472ED56" w:rsidR="00C546B1" w:rsidRPr="00C546B1" w:rsidRDefault="00C546B1" w:rsidP="00FD7D02">
            <w:pPr>
              <w:rPr>
                <w:sz w:val="22"/>
                <w:lang w:val="es-CO" w:eastAsia="es-CO"/>
              </w:rPr>
            </w:pPr>
            <w:r w:rsidRPr="00C546B1">
              <w:rPr>
                <w:sz w:val="22"/>
                <w:lang w:val="es-CO" w:eastAsia="es-CO"/>
              </w:rPr>
              <w:t> </w:t>
            </w:r>
            <w:r w:rsidR="001C7122" w:rsidRPr="001C7122">
              <w:rPr>
                <w:sz w:val="22"/>
                <w:lang w:val="es-CO" w:eastAsia="es-CO"/>
              </w:rPr>
              <w:t>Exportación de Factura en Formato PDF</w:t>
            </w:r>
          </w:p>
        </w:tc>
      </w:tr>
      <w:tr w:rsidR="00C546B1" w:rsidRPr="007F624A" w14:paraId="497BCDEB" w14:textId="77777777" w:rsidTr="00FD7D02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20662" w14:textId="77777777" w:rsidR="00C546B1" w:rsidRPr="00C546B1" w:rsidRDefault="00C546B1" w:rsidP="00FD7D02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C546B1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Historia de usuario</w:t>
            </w:r>
          </w:p>
        </w:tc>
      </w:tr>
      <w:tr w:rsidR="00C546B1" w:rsidRPr="007F624A" w14:paraId="487915A3" w14:textId="77777777" w:rsidTr="00FD7D02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794ED" w14:textId="77777777" w:rsidR="00C546B1" w:rsidRPr="00C546B1" w:rsidRDefault="00C546B1" w:rsidP="00FD7D02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C546B1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Como: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3918CC" w14:textId="77777777" w:rsidR="00C546B1" w:rsidRPr="00C546B1" w:rsidRDefault="00C546B1" w:rsidP="00FD7D02">
            <w:pPr>
              <w:rPr>
                <w:sz w:val="22"/>
                <w:lang w:val="es-CO" w:eastAsia="es-CO"/>
              </w:rPr>
            </w:pPr>
            <w:r w:rsidRPr="00C546B1">
              <w:rPr>
                <w:sz w:val="22"/>
                <w:lang w:val="es-CO" w:eastAsia="es-CO"/>
              </w:rPr>
              <w:t> Administrador</w:t>
            </w:r>
          </w:p>
        </w:tc>
      </w:tr>
      <w:tr w:rsidR="00C546B1" w:rsidRPr="007F624A" w14:paraId="73F9F09D" w14:textId="77777777" w:rsidTr="00FD7D02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FEBA6" w14:textId="77777777" w:rsidR="00C546B1" w:rsidRPr="00C546B1" w:rsidRDefault="00C546B1" w:rsidP="00FD7D02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C546B1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Necesito: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402C8C" w14:textId="60C14773" w:rsidR="00C546B1" w:rsidRPr="00C546B1" w:rsidRDefault="001C7122" w:rsidP="00FD7D02">
            <w:pPr>
              <w:rPr>
                <w:sz w:val="22"/>
                <w:lang w:val="es-CO" w:eastAsia="es-CO"/>
              </w:rPr>
            </w:pPr>
            <w:r w:rsidRPr="001C7122">
              <w:rPr>
                <w:sz w:val="22"/>
                <w:lang w:val="es-CO" w:eastAsia="es-CO"/>
              </w:rPr>
              <w:t>Un motor de generación de documentos digitales</w:t>
            </w:r>
          </w:p>
        </w:tc>
      </w:tr>
      <w:tr w:rsidR="00C546B1" w:rsidRPr="007F624A" w14:paraId="17E9E73D" w14:textId="77777777" w:rsidTr="00FD7D02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0BDAE" w14:textId="77777777" w:rsidR="00C546B1" w:rsidRPr="00C546B1" w:rsidRDefault="00C546B1" w:rsidP="00FD7D02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C546B1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Para: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9A5CA" w14:textId="71BAD21A" w:rsidR="00C546B1" w:rsidRPr="00C546B1" w:rsidRDefault="00C546B1" w:rsidP="00FD7D02">
            <w:pPr>
              <w:rPr>
                <w:sz w:val="22"/>
                <w:lang w:val="es-CO" w:eastAsia="es-CO"/>
              </w:rPr>
            </w:pPr>
            <w:r w:rsidRPr="00C546B1">
              <w:rPr>
                <w:sz w:val="22"/>
                <w:lang w:val="es-CO" w:eastAsia="es-CO"/>
              </w:rPr>
              <w:t> </w:t>
            </w:r>
            <w:r w:rsidR="001C7122" w:rsidRPr="001C7122">
              <w:rPr>
                <w:sz w:val="22"/>
                <w:lang w:val="es-CO" w:eastAsia="es-CO"/>
              </w:rPr>
              <w:t>Proporcionar al cliente un respaldo legal de su compra</w:t>
            </w:r>
          </w:p>
        </w:tc>
      </w:tr>
      <w:tr w:rsidR="00C546B1" w:rsidRPr="007F624A" w14:paraId="01A81C70" w14:textId="77777777" w:rsidTr="00FD7D02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8D320" w14:textId="77777777" w:rsidR="00C546B1" w:rsidRPr="00C546B1" w:rsidRDefault="00C546B1" w:rsidP="00FD7D02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C546B1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Criterios de aceptación</w:t>
            </w:r>
          </w:p>
        </w:tc>
      </w:tr>
      <w:tr w:rsidR="00C546B1" w:rsidRPr="007F624A" w14:paraId="3233EB74" w14:textId="77777777" w:rsidTr="00FD7D02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57B5CD" w14:textId="77777777" w:rsidR="00C546B1" w:rsidRPr="00C546B1" w:rsidRDefault="00C546B1" w:rsidP="00FD7D02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C546B1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Dado: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64D65" w14:textId="71CE881C" w:rsidR="00C546B1" w:rsidRPr="00C546B1" w:rsidRDefault="001C7122" w:rsidP="00FD7D02">
            <w:pPr>
              <w:rPr>
                <w:sz w:val="22"/>
                <w:lang w:val="es-CO" w:eastAsia="es-CO"/>
              </w:rPr>
            </w:pPr>
            <w:r w:rsidRPr="001C7122">
              <w:rPr>
                <w:sz w:val="22"/>
                <w:lang w:val="es-CO" w:eastAsia="es-CO"/>
              </w:rPr>
              <w:t>Que una compra ha sido marcada como "Exitosa" y pagada</w:t>
            </w:r>
          </w:p>
        </w:tc>
      </w:tr>
      <w:tr w:rsidR="00C546B1" w:rsidRPr="007F624A" w14:paraId="2C8323FC" w14:textId="77777777" w:rsidTr="00FD7D02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C957A" w14:textId="77777777" w:rsidR="00C546B1" w:rsidRPr="00C546B1" w:rsidRDefault="00C546B1" w:rsidP="00FD7D02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C546B1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Cuando: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F1A5D" w14:textId="24AC1E44" w:rsidR="00C546B1" w:rsidRPr="00C546B1" w:rsidRDefault="001C7122" w:rsidP="00FD7D02">
            <w:pPr>
              <w:rPr>
                <w:sz w:val="22"/>
                <w:lang w:val="es-CO" w:eastAsia="es-CO"/>
              </w:rPr>
            </w:pPr>
            <w:r w:rsidRPr="001C7122">
              <w:rPr>
                <w:sz w:val="22"/>
                <w:lang w:val="es-CO" w:eastAsia="es-CO"/>
              </w:rPr>
              <w:t>El usuario hace clic en el botón "Descargar Factura"</w:t>
            </w:r>
          </w:p>
        </w:tc>
      </w:tr>
      <w:tr w:rsidR="00C546B1" w:rsidRPr="007F624A" w14:paraId="0FA58DB8" w14:textId="77777777" w:rsidTr="00FD7D02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85399" w14:textId="77777777" w:rsidR="00C546B1" w:rsidRPr="00C546B1" w:rsidRDefault="00C546B1" w:rsidP="00FD7D02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C546B1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Entonces: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BFCFE" w14:textId="2802DAE9" w:rsidR="00C546B1" w:rsidRPr="00C546B1" w:rsidRDefault="001C7122" w:rsidP="00FD7D02">
            <w:pPr>
              <w:rPr>
                <w:sz w:val="22"/>
                <w:lang w:val="es-CO" w:eastAsia="es-CO"/>
              </w:rPr>
            </w:pPr>
            <w:r w:rsidRPr="001C7122">
              <w:rPr>
                <w:sz w:val="22"/>
                <w:lang w:val="es-CO" w:eastAsia="es-CO"/>
              </w:rPr>
              <w:t>El sistema debe generar un archivo PDF con el logo de Libro/Xpress, detalle de productos e impuestos.</w:t>
            </w:r>
          </w:p>
        </w:tc>
      </w:tr>
      <w:tr w:rsidR="00C546B1" w:rsidRPr="007F624A" w14:paraId="2838FE34" w14:textId="77777777" w:rsidTr="00FD7D02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3A7F78" w14:textId="77777777" w:rsidR="00C546B1" w:rsidRPr="00C546B1" w:rsidRDefault="00C546B1" w:rsidP="00FD7D02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C546B1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Maquetado</w:t>
            </w:r>
          </w:p>
        </w:tc>
      </w:tr>
      <w:tr w:rsidR="00C546B1" w:rsidRPr="007F624A" w14:paraId="2AF8689C" w14:textId="77777777" w:rsidTr="00FD7D02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7CE20A" w14:textId="77777777" w:rsidR="00C546B1" w:rsidRPr="00C546B1" w:rsidRDefault="00C546B1" w:rsidP="00FD7D02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C546B1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</w:p>
        </w:tc>
      </w:tr>
    </w:tbl>
    <w:p w14:paraId="1672AD35" w14:textId="77777777" w:rsidR="00C546B1" w:rsidRDefault="00C546B1" w:rsidP="00E30BA5"/>
    <w:p w14:paraId="5A52E42F" w14:textId="3908D3AA" w:rsidR="00C546B1" w:rsidRDefault="00C546B1" w:rsidP="00E30BA5"/>
    <w:p w14:paraId="22ACEC83" w14:textId="77777777" w:rsidR="00C546B1" w:rsidRDefault="00C546B1" w:rsidP="00E30BA5"/>
    <w:p w14:paraId="54E06FF6" w14:textId="77777777" w:rsidR="004A0B35" w:rsidRDefault="004A0B35" w:rsidP="004A0B35">
      <w:pPr>
        <w:pStyle w:val="Ttulo2"/>
      </w:pPr>
      <w:r>
        <w:lastRenderedPageBreak/>
        <w:t>Diagrama de clases</w:t>
      </w:r>
    </w:p>
    <w:p w14:paraId="19DF83BF" w14:textId="42586CB6" w:rsidR="00C36714" w:rsidRDefault="00B74B37" w:rsidP="004A0B35">
      <w:pPr>
        <w:pStyle w:val="Contenido"/>
      </w:pPr>
      <w:r w:rsidRPr="00B74B37">
        <w:rPr>
          <w:noProof/>
        </w:rPr>
        <w:drawing>
          <wp:inline distT="0" distB="0" distL="0" distR="0" wp14:anchorId="1F4CCD79" wp14:editId="60734CDC">
            <wp:extent cx="5439534" cy="3791479"/>
            <wp:effectExtent l="0" t="0" r="889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424E2" w14:textId="2ECE02D1" w:rsidR="004A0B35" w:rsidRDefault="004A0B35" w:rsidP="004A0B35">
      <w:pPr>
        <w:pStyle w:val="Contenido"/>
      </w:pPr>
      <w:r>
        <w:t>Incluir el diagrama de clases que soporta las historias de usuario registradas</w:t>
      </w:r>
    </w:p>
    <w:p w14:paraId="0877B6E4" w14:textId="77777777" w:rsidR="004A0B35" w:rsidRDefault="004A0B35" w:rsidP="004A0B35"/>
    <w:p w14:paraId="73AFF28F" w14:textId="77777777" w:rsidR="004A0B35" w:rsidRPr="004A0B35" w:rsidRDefault="004A0B35" w:rsidP="004A0B35">
      <w:pPr>
        <w:pStyle w:val="Ttulo2"/>
      </w:pPr>
      <w:r>
        <w:lastRenderedPageBreak/>
        <w:t>Diagrama de procesos</w:t>
      </w:r>
    </w:p>
    <w:p w14:paraId="5D8510C0" w14:textId="6619B0F8" w:rsidR="004A0B35" w:rsidRDefault="00885B0A" w:rsidP="00E30BA5">
      <w:r w:rsidRPr="00885B0A">
        <w:rPr>
          <w:b w:val="0"/>
          <w:noProof/>
        </w:rPr>
        <w:drawing>
          <wp:inline distT="0" distB="0" distL="0" distR="0" wp14:anchorId="02A711E8" wp14:editId="4B37A263">
            <wp:extent cx="5200650" cy="5724042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09670" cy="573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383DE" w14:textId="77777777" w:rsidR="00E30BA5" w:rsidRPr="007F624A" w:rsidRDefault="00E30BA5" w:rsidP="00E30BA5">
      <w:pPr>
        <w:pStyle w:val="Ttulo2"/>
      </w:pPr>
      <w:r>
        <w:t xml:space="preserve">Incremento - Implementación de Historias de Usuario </w:t>
      </w:r>
    </w:p>
    <w:p w14:paraId="58B6939E" w14:textId="77777777" w:rsidR="00E30BA5" w:rsidRDefault="00E30BA5" w:rsidP="00E30BA5">
      <w:pPr>
        <w:pStyle w:val="Contenido"/>
      </w:pPr>
      <w:r>
        <w:t>Capturas de pantalla del software con las funcionalidades desarrolladas</w:t>
      </w:r>
    </w:p>
    <w:p w14:paraId="6F4A0889" w14:textId="77777777" w:rsidR="00E30BA5" w:rsidRDefault="00E30BA5" w:rsidP="00E30BA5">
      <w:pPr>
        <w:pStyle w:val="Contenido"/>
      </w:pPr>
    </w:p>
    <w:p w14:paraId="06365E71" w14:textId="77777777" w:rsidR="00E30BA5" w:rsidRDefault="00E30BA5" w:rsidP="00E30BA5">
      <w:pPr>
        <w:pStyle w:val="Ttulo2"/>
      </w:pPr>
      <w:r>
        <w:t xml:space="preserve">Sprint </w:t>
      </w:r>
      <w:proofErr w:type="spellStart"/>
      <w:r>
        <w:t>Review</w:t>
      </w:r>
      <w:proofErr w:type="spellEnd"/>
    </w:p>
    <w:p w14:paraId="6ED1D377" w14:textId="77777777" w:rsidR="00E30BA5" w:rsidRDefault="00E30BA5" w:rsidP="00E30BA5">
      <w:pPr>
        <w:pStyle w:val="Ttulo3"/>
      </w:pPr>
      <w:r>
        <w:t>Debilidades</w:t>
      </w:r>
    </w:p>
    <w:p w14:paraId="02AA61D6" w14:textId="77777777" w:rsidR="00E30BA5" w:rsidRDefault="00E30BA5" w:rsidP="00E30BA5">
      <w:pPr>
        <w:pStyle w:val="Contenido"/>
      </w:pPr>
      <w:r>
        <w:t>Describa las debilidades que se identificaron en el equipo durante este sprint</w:t>
      </w:r>
    </w:p>
    <w:p w14:paraId="5D780DE8" w14:textId="77777777" w:rsidR="00E30BA5" w:rsidRDefault="00E30BA5" w:rsidP="00E30BA5"/>
    <w:p w14:paraId="61BA5BD7" w14:textId="77777777" w:rsidR="00E30BA5" w:rsidRDefault="00E30BA5" w:rsidP="00E30BA5">
      <w:pPr>
        <w:pStyle w:val="Ttulo3"/>
      </w:pPr>
      <w:r>
        <w:t>Fortalezas</w:t>
      </w:r>
    </w:p>
    <w:p w14:paraId="456240CA" w14:textId="77777777" w:rsidR="00E30BA5" w:rsidRDefault="00E30BA5" w:rsidP="00E30BA5">
      <w:pPr>
        <w:pStyle w:val="Contenido"/>
      </w:pPr>
      <w:r>
        <w:t>Describa las fortalezas que se identificaron en el equipo durante este sprint</w:t>
      </w:r>
    </w:p>
    <w:p w14:paraId="655C5E9F" w14:textId="77777777" w:rsidR="00E30BA5" w:rsidRDefault="00E30BA5" w:rsidP="00E30BA5"/>
    <w:p w14:paraId="23A6E06A" w14:textId="77777777" w:rsidR="00E30BA5" w:rsidRDefault="00E30BA5" w:rsidP="00E30BA5">
      <w:pPr>
        <w:pStyle w:val="Ttulo3"/>
      </w:pPr>
      <w:r>
        <w:lastRenderedPageBreak/>
        <w:t>Oportunidades de mejora</w:t>
      </w:r>
    </w:p>
    <w:p w14:paraId="53FC1680" w14:textId="77777777" w:rsidR="00E30BA5" w:rsidRDefault="00E30BA5" w:rsidP="00E30BA5">
      <w:pPr>
        <w:pStyle w:val="Contenido"/>
      </w:pPr>
      <w:r>
        <w:t xml:space="preserve">Describa las oportunidades de mejora que se identificaron en el equipo durante este </w:t>
      </w:r>
    </w:p>
    <w:p w14:paraId="08F81E18" w14:textId="77777777" w:rsidR="00E30BA5" w:rsidRDefault="00E30BA5" w:rsidP="00E30BA5">
      <w:pPr>
        <w:pStyle w:val="Contenido"/>
      </w:pPr>
      <w:r>
        <w:t>sprint</w:t>
      </w:r>
    </w:p>
    <w:p w14:paraId="31A74048" w14:textId="77777777" w:rsidR="00E30BA5" w:rsidRDefault="00E30BA5" w:rsidP="00E30BA5">
      <w:pPr>
        <w:sectPr w:rsidR="00E30BA5" w:rsidSect="00AB02A7">
          <w:pgSz w:w="11906" w:h="16838" w:code="9"/>
          <w:pgMar w:top="720" w:right="936" w:bottom="720" w:left="936" w:header="0" w:footer="289" w:gutter="0"/>
          <w:pgNumType w:start="1"/>
          <w:cols w:space="720"/>
          <w:docGrid w:linePitch="382"/>
        </w:sectPr>
      </w:pPr>
    </w:p>
    <w:p w14:paraId="7859E185" w14:textId="77777777" w:rsidR="00E30BA5" w:rsidRDefault="00E30BA5" w:rsidP="00782BB7">
      <w:pPr>
        <w:pStyle w:val="Ttulo2"/>
      </w:pPr>
      <w:proofErr w:type="spellStart"/>
      <w:r>
        <w:lastRenderedPageBreak/>
        <w:t>Product</w:t>
      </w:r>
      <w:proofErr w:type="spellEnd"/>
      <w:r>
        <w:t xml:space="preserve"> Backlog Actualizado</w:t>
      </w:r>
    </w:p>
    <w:tbl>
      <w:tblPr>
        <w:tblStyle w:val="Tablanormal5"/>
        <w:tblW w:w="15433" w:type="dxa"/>
        <w:tblLook w:val="04A0" w:firstRow="1" w:lastRow="0" w:firstColumn="1" w:lastColumn="0" w:noHBand="0" w:noVBand="1"/>
      </w:tblPr>
      <w:tblGrid>
        <w:gridCol w:w="606"/>
        <w:gridCol w:w="2513"/>
        <w:gridCol w:w="2835"/>
        <w:gridCol w:w="4394"/>
        <w:gridCol w:w="1559"/>
        <w:gridCol w:w="1418"/>
        <w:gridCol w:w="2108"/>
      </w:tblGrid>
      <w:tr w:rsidR="00E30BA5" w14:paraId="72B4709E" w14:textId="77777777" w:rsidTr="00246B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06" w:type="dxa"/>
          </w:tcPr>
          <w:p w14:paraId="2B2DA394" w14:textId="77777777" w:rsidR="00E30BA5" w:rsidRDefault="00E30BA5" w:rsidP="00246BDA">
            <w:pPr>
              <w:pStyle w:val="Contenido"/>
            </w:pPr>
            <w:r>
              <w:t>Id</w:t>
            </w:r>
          </w:p>
        </w:tc>
        <w:tc>
          <w:tcPr>
            <w:tcW w:w="2513" w:type="dxa"/>
          </w:tcPr>
          <w:p w14:paraId="10E92CC6" w14:textId="77777777" w:rsidR="00E30BA5" w:rsidRDefault="00E30BA5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Como un…</w:t>
            </w:r>
          </w:p>
        </w:tc>
        <w:tc>
          <w:tcPr>
            <w:tcW w:w="2835" w:type="dxa"/>
          </w:tcPr>
          <w:p w14:paraId="5C6770C2" w14:textId="77777777" w:rsidR="00E30BA5" w:rsidRDefault="00E30BA5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Necesito…</w:t>
            </w:r>
          </w:p>
        </w:tc>
        <w:tc>
          <w:tcPr>
            <w:tcW w:w="4394" w:type="dxa"/>
          </w:tcPr>
          <w:p w14:paraId="075DB199" w14:textId="77777777" w:rsidR="00E30BA5" w:rsidRDefault="00E30BA5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Para…</w:t>
            </w:r>
          </w:p>
        </w:tc>
        <w:tc>
          <w:tcPr>
            <w:tcW w:w="1559" w:type="dxa"/>
          </w:tcPr>
          <w:p w14:paraId="3072FC5F" w14:textId="77777777" w:rsidR="00E30BA5" w:rsidRDefault="00E30BA5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</w:t>
            </w:r>
          </w:p>
        </w:tc>
        <w:tc>
          <w:tcPr>
            <w:tcW w:w="1418" w:type="dxa"/>
          </w:tcPr>
          <w:p w14:paraId="46488E6B" w14:textId="77777777" w:rsidR="00E30BA5" w:rsidRDefault="00E30BA5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Sprint</w:t>
            </w:r>
          </w:p>
        </w:tc>
        <w:tc>
          <w:tcPr>
            <w:tcW w:w="2108" w:type="dxa"/>
          </w:tcPr>
          <w:p w14:paraId="688C8AC4" w14:textId="77777777" w:rsidR="00E30BA5" w:rsidRDefault="00E30BA5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E30BA5" w14:paraId="18C85494" w14:textId="77777777" w:rsidTr="00246B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0F51616D" w14:textId="77777777" w:rsidR="00E30BA5" w:rsidRDefault="00E30BA5" w:rsidP="00246BDA">
            <w:pPr>
              <w:pStyle w:val="Contenido"/>
            </w:pPr>
            <w:r>
              <w:t>5</w:t>
            </w:r>
          </w:p>
        </w:tc>
        <w:tc>
          <w:tcPr>
            <w:tcW w:w="2513" w:type="dxa"/>
          </w:tcPr>
          <w:p w14:paraId="4013482C" w14:textId="77777777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Administrador</w:t>
            </w:r>
          </w:p>
        </w:tc>
        <w:tc>
          <w:tcPr>
            <w:tcW w:w="2835" w:type="dxa"/>
          </w:tcPr>
          <w:p w14:paraId="3EC494F4" w14:textId="77777777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Visualizar la Noticia</w:t>
            </w:r>
          </w:p>
        </w:tc>
        <w:tc>
          <w:tcPr>
            <w:tcW w:w="4394" w:type="dxa"/>
          </w:tcPr>
          <w:p w14:paraId="16932DBC" w14:textId="77777777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Confirmar</w:t>
            </w:r>
            <w:r>
              <w:t xml:space="preserve"> </w:t>
            </w:r>
            <w:r w:rsidRPr="006823F2">
              <w:t>su</w:t>
            </w:r>
            <w:r>
              <w:t xml:space="preserve"> </w:t>
            </w:r>
            <w:r w:rsidRPr="006823F2">
              <w:t>contenido</w:t>
            </w:r>
          </w:p>
        </w:tc>
        <w:tc>
          <w:tcPr>
            <w:tcW w:w="1559" w:type="dxa"/>
          </w:tcPr>
          <w:p w14:paraId="274E37A7" w14:textId="77777777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418" w:type="dxa"/>
          </w:tcPr>
          <w:p w14:paraId="7EB9B78A" w14:textId="77777777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08" w:type="dxa"/>
          </w:tcPr>
          <w:p w14:paraId="35C319FA" w14:textId="77777777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Para Ser Iniciada</w:t>
            </w:r>
          </w:p>
        </w:tc>
      </w:tr>
      <w:tr w:rsidR="00E30BA5" w14:paraId="126A83FA" w14:textId="77777777" w:rsidTr="00246B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5861738D" w14:textId="77777777" w:rsidR="00E30BA5" w:rsidRDefault="00E30BA5" w:rsidP="00246BDA">
            <w:pPr>
              <w:pStyle w:val="Contenido"/>
            </w:pPr>
          </w:p>
        </w:tc>
        <w:tc>
          <w:tcPr>
            <w:tcW w:w="2513" w:type="dxa"/>
          </w:tcPr>
          <w:p w14:paraId="2D9AD47F" w14:textId="77777777" w:rsidR="00E30BA5" w:rsidRDefault="00E30BA5" w:rsidP="00246BD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35" w:type="dxa"/>
          </w:tcPr>
          <w:p w14:paraId="27D6D1AC" w14:textId="77777777" w:rsidR="00E30BA5" w:rsidRDefault="00E30BA5" w:rsidP="00246BD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94" w:type="dxa"/>
          </w:tcPr>
          <w:p w14:paraId="77367C89" w14:textId="77777777" w:rsidR="00E30BA5" w:rsidRDefault="00E30BA5" w:rsidP="00246BD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9" w:type="dxa"/>
          </w:tcPr>
          <w:p w14:paraId="005497CC" w14:textId="77777777" w:rsidR="00E30BA5" w:rsidRDefault="00E30BA5" w:rsidP="00246BD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8" w:type="dxa"/>
          </w:tcPr>
          <w:p w14:paraId="485022AF" w14:textId="77777777" w:rsidR="00E30BA5" w:rsidRDefault="00E30BA5" w:rsidP="00246BD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08" w:type="dxa"/>
          </w:tcPr>
          <w:p w14:paraId="454F688B" w14:textId="77777777" w:rsidR="00E30BA5" w:rsidRDefault="00E30BA5" w:rsidP="00246BD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30BA5" w14:paraId="36C91FDE" w14:textId="77777777" w:rsidTr="00246B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1B55BB61" w14:textId="77777777" w:rsidR="00E30BA5" w:rsidRDefault="00E30BA5" w:rsidP="00246BDA">
            <w:pPr>
              <w:pStyle w:val="Contenido"/>
            </w:pPr>
          </w:p>
        </w:tc>
        <w:tc>
          <w:tcPr>
            <w:tcW w:w="2513" w:type="dxa"/>
          </w:tcPr>
          <w:p w14:paraId="43023C80" w14:textId="77777777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35" w:type="dxa"/>
          </w:tcPr>
          <w:p w14:paraId="47D7C02F" w14:textId="77777777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94" w:type="dxa"/>
          </w:tcPr>
          <w:p w14:paraId="3AF4A211" w14:textId="77777777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59" w:type="dxa"/>
          </w:tcPr>
          <w:p w14:paraId="55FA3B98" w14:textId="77777777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8" w:type="dxa"/>
          </w:tcPr>
          <w:p w14:paraId="7BCD12C0" w14:textId="77777777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08" w:type="dxa"/>
          </w:tcPr>
          <w:p w14:paraId="05555C78" w14:textId="77777777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CD84AEF" w14:textId="77777777" w:rsidR="00E30BA5" w:rsidRDefault="00E30BA5" w:rsidP="00E30BA5">
      <w:pPr>
        <w:pStyle w:val="Contenido"/>
        <w:sectPr w:rsidR="00E30BA5" w:rsidSect="00F757CE">
          <w:pgSz w:w="16838" w:h="11906" w:orient="landscape" w:code="9"/>
          <w:pgMar w:top="936" w:right="720" w:bottom="936" w:left="720" w:header="0" w:footer="289" w:gutter="0"/>
          <w:pgNumType w:start="1"/>
          <w:cols w:space="720"/>
          <w:docGrid w:linePitch="382"/>
        </w:sectPr>
      </w:pPr>
    </w:p>
    <w:p w14:paraId="5C2C3380" w14:textId="5F1FCBC8" w:rsidR="00CD528B" w:rsidRDefault="00CD528B" w:rsidP="00D077E9">
      <w:pPr>
        <w:pStyle w:val="Ttulo1"/>
        <w:rPr>
          <w:noProof/>
        </w:rPr>
      </w:pPr>
      <w:r>
        <w:lastRenderedPageBreak/>
        <w:t>Referencias</w:t>
      </w:r>
    </w:p>
    <w:sectPr w:rsidR="00CD528B" w:rsidSect="00AB02A7">
      <w:pgSz w:w="11906" w:h="16838" w:code="9"/>
      <w:pgMar w:top="720" w:right="936" w:bottom="720" w:left="936" w:header="0" w:footer="289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DB0706" w14:textId="77777777" w:rsidR="0024400B" w:rsidRDefault="0024400B">
      <w:r>
        <w:separator/>
      </w:r>
    </w:p>
    <w:p w14:paraId="4AA91286" w14:textId="77777777" w:rsidR="0024400B" w:rsidRDefault="0024400B"/>
  </w:endnote>
  <w:endnote w:type="continuationSeparator" w:id="0">
    <w:p w14:paraId="377A5A3E" w14:textId="77777777" w:rsidR="0024400B" w:rsidRDefault="0024400B">
      <w:r>
        <w:continuationSeparator/>
      </w:r>
    </w:p>
    <w:p w14:paraId="6BE4DA1B" w14:textId="77777777" w:rsidR="0024400B" w:rsidRDefault="0024400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noProof/>
      </w:rPr>
      <w:id w:val="-890194395"/>
      <w:docPartObj>
        <w:docPartGallery w:val="Page Numbers (Bottom of Page)"/>
        <w:docPartUnique/>
      </w:docPartObj>
    </w:sdtPr>
    <w:sdtEndPr/>
    <w:sdtContent>
      <w:p w14:paraId="40A612AB" w14:textId="77777777" w:rsidR="00DF027C" w:rsidRDefault="00DF027C">
        <w:pPr>
          <w:pStyle w:val="Piedepgina"/>
          <w:jc w:val="center"/>
          <w:rPr>
            <w:noProof/>
          </w:rPr>
        </w:pPr>
        <w:r>
          <w:rPr>
            <w:noProof/>
            <w:lang w:bidi="es-ES"/>
          </w:rPr>
          <w:fldChar w:fldCharType="begin"/>
        </w:r>
        <w:r>
          <w:rPr>
            <w:noProof/>
            <w:lang w:bidi="es-ES"/>
          </w:rPr>
          <w:instrText xml:space="preserve"> PAGE   \* MERGEFORMAT </w:instrText>
        </w:r>
        <w:r>
          <w:rPr>
            <w:noProof/>
            <w:lang w:bidi="es-ES"/>
          </w:rPr>
          <w:fldChar w:fldCharType="separate"/>
        </w:r>
        <w:r w:rsidR="00AB02A7"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p>
    </w:sdtContent>
  </w:sdt>
  <w:p w14:paraId="3E270383" w14:textId="77777777" w:rsidR="00DF027C" w:rsidRDefault="00DF027C">
    <w:pPr>
      <w:pStyle w:val="Piedepgina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D800E7" w14:textId="77777777" w:rsidR="0024400B" w:rsidRDefault="0024400B">
      <w:r>
        <w:separator/>
      </w:r>
    </w:p>
    <w:p w14:paraId="3BA754FE" w14:textId="77777777" w:rsidR="0024400B" w:rsidRDefault="0024400B"/>
  </w:footnote>
  <w:footnote w:type="continuationSeparator" w:id="0">
    <w:p w14:paraId="13D9E0EE" w14:textId="77777777" w:rsidR="0024400B" w:rsidRDefault="0024400B">
      <w:r>
        <w:continuationSeparator/>
      </w:r>
    </w:p>
    <w:p w14:paraId="2896C44F" w14:textId="77777777" w:rsidR="0024400B" w:rsidRDefault="0024400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35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10035"/>
    </w:tblGrid>
    <w:tr w:rsidR="00D077E9" w14:paraId="081B7CB0" w14:textId="77777777" w:rsidTr="00360494">
      <w:trPr>
        <w:trHeight w:val="978"/>
      </w:trPr>
      <w:tc>
        <w:tcPr>
          <w:tcW w:w="10035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14:paraId="43EA21B2" w14:textId="77777777" w:rsidR="00D077E9" w:rsidRDefault="00D077E9">
          <w:pPr>
            <w:pStyle w:val="Encabezado"/>
            <w:rPr>
              <w:noProof/>
            </w:rPr>
          </w:pPr>
        </w:p>
      </w:tc>
    </w:tr>
  </w:tbl>
  <w:p w14:paraId="218B294E" w14:textId="77777777" w:rsidR="00D077E9" w:rsidRDefault="00D077E9" w:rsidP="00D077E9">
    <w:pPr>
      <w:pStyle w:val="Encabezado"/>
      <w:rPr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F278CF"/>
    <w:multiLevelType w:val="hybridMultilevel"/>
    <w:tmpl w:val="EC703D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212BEF"/>
    <w:multiLevelType w:val="hybridMultilevel"/>
    <w:tmpl w:val="613A85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7F5E30"/>
    <w:multiLevelType w:val="hybridMultilevel"/>
    <w:tmpl w:val="7BC8384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237879"/>
    <w:multiLevelType w:val="hybridMultilevel"/>
    <w:tmpl w:val="3B00F73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28B"/>
    <w:rsid w:val="0002482E"/>
    <w:rsid w:val="00031E06"/>
    <w:rsid w:val="00050324"/>
    <w:rsid w:val="000747A0"/>
    <w:rsid w:val="00097587"/>
    <w:rsid w:val="000A0150"/>
    <w:rsid w:val="000C2408"/>
    <w:rsid w:val="000E63C9"/>
    <w:rsid w:val="000F584C"/>
    <w:rsid w:val="00130E9D"/>
    <w:rsid w:val="00150A6D"/>
    <w:rsid w:val="00151C58"/>
    <w:rsid w:val="00185B35"/>
    <w:rsid w:val="001C7122"/>
    <w:rsid w:val="001C714F"/>
    <w:rsid w:val="001F2BC8"/>
    <w:rsid w:val="001F5F6B"/>
    <w:rsid w:val="00243EBC"/>
    <w:rsid w:val="0024400B"/>
    <w:rsid w:val="00244FAF"/>
    <w:rsid w:val="00246A35"/>
    <w:rsid w:val="00252174"/>
    <w:rsid w:val="00284348"/>
    <w:rsid w:val="002C0498"/>
    <w:rsid w:val="002D5C68"/>
    <w:rsid w:val="002F51F5"/>
    <w:rsid w:val="00312137"/>
    <w:rsid w:val="00330359"/>
    <w:rsid w:val="0033185F"/>
    <w:rsid w:val="0033762F"/>
    <w:rsid w:val="00344263"/>
    <w:rsid w:val="00360494"/>
    <w:rsid w:val="00366C7E"/>
    <w:rsid w:val="0038412A"/>
    <w:rsid w:val="00384EA3"/>
    <w:rsid w:val="003959C8"/>
    <w:rsid w:val="003A39A1"/>
    <w:rsid w:val="003A7639"/>
    <w:rsid w:val="003C2191"/>
    <w:rsid w:val="003D3863"/>
    <w:rsid w:val="004110DE"/>
    <w:rsid w:val="0044085A"/>
    <w:rsid w:val="00472FC5"/>
    <w:rsid w:val="004A0B35"/>
    <w:rsid w:val="004B21A5"/>
    <w:rsid w:val="004E5FEE"/>
    <w:rsid w:val="005037F0"/>
    <w:rsid w:val="00512FD9"/>
    <w:rsid w:val="00516A86"/>
    <w:rsid w:val="005275F6"/>
    <w:rsid w:val="00572102"/>
    <w:rsid w:val="005E423C"/>
    <w:rsid w:val="005F1BB0"/>
    <w:rsid w:val="00603AA4"/>
    <w:rsid w:val="00635B71"/>
    <w:rsid w:val="00656C4D"/>
    <w:rsid w:val="006823F2"/>
    <w:rsid w:val="006E3E14"/>
    <w:rsid w:val="006E5716"/>
    <w:rsid w:val="006F4E23"/>
    <w:rsid w:val="007029B1"/>
    <w:rsid w:val="007302B3"/>
    <w:rsid w:val="00730733"/>
    <w:rsid w:val="007309A6"/>
    <w:rsid w:val="00730E3A"/>
    <w:rsid w:val="00736AAF"/>
    <w:rsid w:val="00765B2A"/>
    <w:rsid w:val="0077483A"/>
    <w:rsid w:val="00782BB7"/>
    <w:rsid w:val="00783A34"/>
    <w:rsid w:val="007C6B52"/>
    <w:rsid w:val="007D16C5"/>
    <w:rsid w:val="007F1AC9"/>
    <w:rsid w:val="007F624A"/>
    <w:rsid w:val="00830ED4"/>
    <w:rsid w:val="008438D7"/>
    <w:rsid w:val="00862FE4"/>
    <w:rsid w:val="0086389A"/>
    <w:rsid w:val="0087605E"/>
    <w:rsid w:val="00885B0A"/>
    <w:rsid w:val="008941AE"/>
    <w:rsid w:val="008B1FEE"/>
    <w:rsid w:val="008B328F"/>
    <w:rsid w:val="00903C32"/>
    <w:rsid w:val="00915463"/>
    <w:rsid w:val="00916B16"/>
    <w:rsid w:val="009173B9"/>
    <w:rsid w:val="009254C8"/>
    <w:rsid w:val="0093335D"/>
    <w:rsid w:val="0093613E"/>
    <w:rsid w:val="00943026"/>
    <w:rsid w:val="00966B81"/>
    <w:rsid w:val="00977F79"/>
    <w:rsid w:val="00984659"/>
    <w:rsid w:val="00985BEF"/>
    <w:rsid w:val="009C7720"/>
    <w:rsid w:val="00A23AFA"/>
    <w:rsid w:val="00A31B3E"/>
    <w:rsid w:val="00A46E9F"/>
    <w:rsid w:val="00A47F8D"/>
    <w:rsid w:val="00A532F3"/>
    <w:rsid w:val="00A8489E"/>
    <w:rsid w:val="00AB02A7"/>
    <w:rsid w:val="00AC29F3"/>
    <w:rsid w:val="00AD1BC9"/>
    <w:rsid w:val="00B231E5"/>
    <w:rsid w:val="00B74B37"/>
    <w:rsid w:val="00B97EC8"/>
    <w:rsid w:val="00BF0832"/>
    <w:rsid w:val="00C02B87"/>
    <w:rsid w:val="00C032E3"/>
    <w:rsid w:val="00C26D6A"/>
    <w:rsid w:val="00C36714"/>
    <w:rsid w:val="00C4086D"/>
    <w:rsid w:val="00C546B1"/>
    <w:rsid w:val="00C62ED0"/>
    <w:rsid w:val="00C725DB"/>
    <w:rsid w:val="00C93796"/>
    <w:rsid w:val="00CA1896"/>
    <w:rsid w:val="00CB5B28"/>
    <w:rsid w:val="00CD528B"/>
    <w:rsid w:val="00CF5371"/>
    <w:rsid w:val="00D0323A"/>
    <w:rsid w:val="00D0559F"/>
    <w:rsid w:val="00D064B5"/>
    <w:rsid w:val="00D077E9"/>
    <w:rsid w:val="00D203B7"/>
    <w:rsid w:val="00D42CB7"/>
    <w:rsid w:val="00D5413D"/>
    <w:rsid w:val="00D570A9"/>
    <w:rsid w:val="00D70D02"/>
    <w:rsid w:val="00D770C7"/>
    <w:rsid w:val="00D86945"/>
    <w:rsid w:val="00D90290"/>
    <w:rsid w:val="00DC706A"/>
    <w:rsid w:val="00DD152F"/>
    <w:rsid w:val="00DE213F"/>
    <w:rsid w:val="00DE2562"/>
    <w:rsid w:val="00DF027C"/>
    <w:rsid w:val="00DF1684"/>
    <w:rsid w:val="00E00A32"/>
    <w:rsid w:val="00E214A8"/>
    <w:rsid w:val="00E22ACD"/>
    <w:rsid w:val="00E30BA5"/>
    <w:rsid w:val="00E620B0"/>
    <w:rsid w:val="00E80210"/>
    <w:rsid w:val="00E81B40"/>
    <w:rsid w:val="00E877EA"/>
    <w:rsid w:val="00EB33CB"/>
    <w:rsid w:val="00EB5534"/>
    <w:rsid w:val="00EF555B"/>
    <w:rsid w:val="00F027BB"/>
    <w:rsid w:val="00F11DCF"/>
    <w:rsid w:val="00F15EF9"/>
    <w:rsid w:val="00F162EA"/>
    <w:rsid w:val="00F52D27"/>
    <w:rsid w:val="00F622A9"/>
    <w:rsid w:val="00F757CE"/>
    <w:rsid w:val="00F83527"/>
    <w:rsid w:val="00FD583F"/>
    <w:rsid w:val="00FD7488"/>
    <w:rsid w:val="00FF16B4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13F2B32"/>
  <w15:docId w15:val="{16B5634D-73F6-49E9-A70F-BB3C92893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203B7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Ttulo1">
    <w:name w:val="heading 1"/>
    <w:basedOn w:val="Normal"/>
    <w:link w:val="Ttulo1Car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Ttulo2">
    <w:name w:val="heading 2"/>
    <w:basedOn w:val="Normal"/>
    <w:next w:val="Normal"/>
    <w:link w:val="Ttulo2C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paragraph" w:styleId="Ttulo3">
    <w:name w:val="heading 3"/>
    <w:basedOn w:val="Normal"/>
    <w:next w:val="Normal"/>
    <w:link w:val="Ttulo3Car"/>
    <w:uiPriority w:val="5"/>
    <w:unhideWhenUsed/>
    <w:qFormat/>
    <w:rsid w:val="007029B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12639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tuloCar">
    <w:name w:val="Título Car"/>
    <w:basedOn w:val="Fuentedeprrafopredeter"/>
    <w:link w:val="Ttulo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tulo">
    <w:name w:val="Subtitle"/>
    <w:basedOn w:val="Normal"/>
    <w:link w:val="SubttuloC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Ttulo1Car">
    <w:name w:val="Título 1 Car"/>
    <w:basedOn w:val="Fuentedeprrafopredeter"/>
    <w:link w:val="Ttulo1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Encabezado">
    <w:name w:val="header"/>
    <w:basedOn w:val="Normal"/>
    <w:link w:val="EncabezadoCar"/>
    <w:uiPriority w:val="8"/>
    <w:unhideWhenUsed/>
    <w:rsid w:val="005037F0"/>
  </w:style>
  <w:style w:type="character" w:customStyle="1" w:styleId="EncabezadoCar">
    <w:name w:val="Encabezado Car"/>
    <w:basedOn w:val="Fuentedeprrafopredeter"/>
    <w:link w:val="Encabezado"/>
    <w:uiPriority w:val="8"/>
    <w:rsid w:val="0093335D"/>
  </w:style>
  <w:style w:type="paragraph" w:styleId="Piedepgina">
    <w:name w:val="footer"/>
    <w:basedOn w:val="Normal"/>
    <w:link w:val="PiedepginaCar"/>
    <w:uiPriority w:val="99"/>
    <w:unhideWhenUsed/>
    <w:rsid w:val="005037F0"/>
  </w:style>
  <w:style w:type="character" w:customStyle="1" w:styleId="PiedepginaCar">
    <w:name w:val="Pie de página Car"/>
    <w:basedOn w:val="Fuentedeprrafopredeter"/>
    <w:link w:val="Piedepgina"/>
    <w:uiPriority w:val="99"/>
    <w:rsid w:val="005037F0"/>
    <w:rPr>
      <w:sz w:val="24"/>
      <w:szCs w:val="24"/>
    </w:rPr>
  </w:style>
  <w:style w:type="paragraph" w:customStyle="1" w:styleId="Nombre">
    <w:name w:val="Nombr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Ttulo2Car">
    <w:name w:val="Título 2 Car"/>
    <w:basedOn w:val="Fuentedeprrafopredeter"/>
    <w:link w:val="Ttulo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unhideWhenUsed/>
    <w:rsid w:val="00D86945"/>
    <w:rPr>
      <w:color w:val="808080"/>
    </w:rPr>
  </w:style>
  <w:style w:type="paragraph" w:customStyle="1" w:styleId="Contenido">
    <w:name w:val="Contenido"/>
    <w:basedOn w:val="Normal"/>
    <w:link w:val="Carcterdecontenido"/>
    <w:qFormat/>
    <w:rsid w:val="00DF027C"/>
    <w:rPr>
      <w:b w:val="0"/>
    </w:rPr>
  </w:style>
  <w:style w:type="paragraph" w:customStyle="1" w:styleId="Textodestacado">
    <w:name w:val="Texto destacado"/>
    <w:basedOn w:val="Normal"/>
    <w:link w:val="Carcterdetextodestacado"/>
    <w:qFormat/>
    <w:rsid w:val="00DF027C"/>
  </w:style>
  <w:style w:type="character" w:customStyle="1" w:styleId="Carcterdecontenido">
    <w:name w:val="Carácter de contenido"/>
    <w:basedOn w:val="Fuentedeprrafopredeter"/>
    <w:link w:val="Contenido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DF027C"/>
    <w:rPr>
      <w:rFonts w:eastAsiaTheme="minorEastAsia"/>
      <w:b/>
      <w:color w:val="082A75" w:themeColor="text2"/>
      <w:sz w:val="28"/>
      <w:szCs w:val="22"/>
    </w:rPr>
  </w:style>
  <w:style w:type="table" w:styleId="Tablanormal5">
    <w:name w:val="Plain Table 5"/>
    <w:basedOn w:val="Tablanormal"/>
    <w:uiPriority w:val="45"/>
    <w:rsid w:val="00CD528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951C8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951C8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951C8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951C8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Hipervnculo">
    <w:name w:val="Hyperlink"/>
    <w:basedOn w:val="Fuentedeprrafopredeter"/>
    <w:uiPriority w:val="99"/>
    <w:unhideWhenUsed/>
    <w:rsid w:val="006823F2"/>
    <w:rPr>
      <w:color w:val="3592C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823F2"/>
    <w:rPr>
      <w:color w:val="605E5C"/>
      <w:shd w:val="clear" w:color="auto" w:fill="E1DFDD"/>
    </w:rPr>
  </w:style>
  <w:style w:type="table" w:styleId="Tabladelista1clara-nfasis4">
    <w:name w:val="List Table 1 Light Accent 4"/>
    <w:basedOn w:val="Tablanormal"/>
    <w:uiPriority w:val="46"/>
    <w:rsid w:val="006823F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3D0D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3D0D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FF4" w:themeFill="accent4" w:themeFillTint="33"/>
      </w:tcPr>
    </w:tblStylePr>
    <w:tblStylePr w:type="band1Horz">
      <w:tblPr/>
      <w:tcPr>
        <w:shd w:val="clear" w:color="auto" w:fill="E0EFF4" w:themeFill="accent4" w:themeFillTint="33"/>
      </w:tcPr>
    </w:tblStylePr>
  </w:style>
  <w:style w:type="character" w:customStyle="1" w:styleId="Ttulo3Car">
    <w:name w:val="Título 3 Car"/>
    <w:basedOn w:val="Fuentedeprrafopredeter"/>
    <w:link w:val="Ttulo3"/>
    <w:uiPriority w:val="5"/>
    <w:rsid w:val="007029B1"/>
    <w:rPr>
      <w:rFonts w:asciiTheme="majorHAnsi" w:eastAsiaTheme="majorEastAsia" w:hAnsiTheme="majorHAnsi" w:cstheme="majorBidi"/>
      <w:b/>
      <w:color w:val="012639" w:themeColor="accent1" w:themeShade="7F"/>
    </w:rPr>
  </w:style>
  <w:style w:type="character" w:styleId="Textoennegrita">
    <w:name w:val="Strong"/>
    <w:basedOn w:val="Fuentedeprrafopredeter"/>
    <w:uiPriority w:val="22"/>
    <w:qFormat/>
    <w:rsid w:val="002D5C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717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riverar\AppData\Local\Microsoft\Office\16.0\DTS\es-CO%7bF54F2A47-DE06-4F09-B0B2-D3DC67398846%7d\%7bBB43CCB8-5669-4032-B04B-2C4B9A10CD2B%7dtf16392850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A9B4550B676949FF846EEBBAF789DB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1AD277-859E-4B42-8A19-FC9BC8798D3C}"/>
      </w:docPartPr>
      <w:docPartBody>
        <w:p w:rsidR="00F547DF" w:rsidRDefault="00011C06">
          <w:pPr>
            <w:pStyle w:val="A9B4550B676949FF846EEBBAF789DB52"/>
          </w:pPr>
          <w:r w:rsidRPr="00D86945">
            <w:rPr>
              <w:rStyle w:val="SubttuloCar"/>
              <w:b/>
              <w:lang w:bidi="es-ES"/>
            </w:rPr>
            <w:fldChar w:fldCharType="begin"/>
          </w:r>
          <w:r w:rsidRPr="00D86945">
            <w:rPr>
              <w:rStyle w:val="SubttuloCar"/>
              <w:lang w:bidi="es-ES"/>
            </w:rPr>
            <w:instrText xml:space="preserve"> DATE  \@ "MMMM d"  \* MERGEFORMAT </w:instrText>
          </w:r>
          <w:r w:rsidRPr="00D86945">
            <w:rPr>
              <w:rStyle w:val="SubttuloCar"/>
              <w:b/>
              <w:lang w:bidi="es-ES"/>
            </w:rPr>
            <w:fldChar w:fldCharType="separate"/>
          </w:r>
          <w:r>
            <w:rPr>
              <w:rStyle w:val="SubttuloCar"/>
              <w:lang w:bidi="es-ES"/>
            </w:rPr>
            <w:t>junio 23</w:t>
          </w:r>
          <w:r w:rsidRPr="00D86945">
            <w:rPr>
              <w:rStyle w:val="SubttuloCar"/>
              <w:b/>
              <w:lang w:bidi="es-ES"/>
            </w:rPr>
            <w:fldChar w:fldCharType="end"/>
          </w:r>
        </w:p>
      </w:docPartBody>
    </w:docPart>
    <w:docPart>
      <w:docPartPr>
        <w:name w:val="CEC514602C9C41ABB2694092C63DBD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5E558F-33B5-49CA-9196-5F1E0EA9000B}"/>
      </w:docPartPr>
      <w:docPartBody>
        <w:p w:rsidR="00F547DF" w:rsidRDefault="00011C06">
          <w:pPr>
            <w:pStyle w:val="CEC514602C9C41ABB2694092C63DBD58"/>
          </w:pPr>
          <w:r>
            <w:rPr>
              <w:noProof/>
              <w:lang w:bidi="es-ES"/>
            </w:rPr>
            <w:t>NOMBRE DE LA COMPAÑÍA</w:t>
          </w:r>
        </w:p>
      </w:docPartBody>
    </w:docPart>
    <w:docPart>
      <w:docPartPr>
        <w:name w:val="BD9461F4A18B4E2F958D8FD57C3BFE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AB2235-EA6F-43EC-A68D-419E34F82A53}"/>
      </w:docPartPr>
      <w:docPartBody>
        <w:p w:rsidR="00F547DF" w:rsidRDefault="00011C06">
          <w:pPr>
            <w:pStyle w:val="BD9461F4A18B4E2F958D8FD57C3BFE0A"/>
          </w:pPr>
          <w:r>
            <w:rPr>
              <w:noProof/>
              <w:lang w:bidi="es-ES"/>
            </w:rPr>
            <w:t>Su nombre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278"/>
    <w:rsid w:val="00011C06"/>
    <w:rsid w:val="00046799"/>
    <w:rsid w:val="001E3DD2"/>
    <w:rsid w:val="00361E76"/>
    <w:rsid w:val="006A1884"/>
    <w:rsid w:val="00704F74"/>
    <w:rsid w:val="007D456D"/>
    <w:rsid w:val="009B0278"/>
    <w:rsid w:val="00AF5C3E"/>
    <w:rsid w:val="00B266D5"/>
    <w:rsid w:val="00C704D2"/>
    <w:rsid w:val="00E6607C"/>
    <w:rsid w:val="00E668AB"/>
    <w:rsid w:val="00F54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CO" w:eastAsia="es-CO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link w:val="SubttuloCar"/>
    <w:uiPriority w:val="2"/>
    <w:qFormat/>
    <w:pPr>
      <w:framePr w:hSpace="180" w:wrap="around" w:vAnchor="text" w:hAnchor="margin" w:y="1167"/>
      <w:spacing w:after="0" w:line="276" w:lineRule="auto"/>
    </w:pPr>
    <w:rPr>
      <w:caps/>
      <w:color w:val="44546A" w:themeColor="text2"/>
      <w:spacing w:val="20"/>
      <w:kern w:val="0"/>
      <w:sz w:val="32"/>
      <w:lang w:val="es-ES" w:eastAsia="en-US"/>
      <w14:ligatures w14:val="none"/>
    </w:rPr>
  </w:style>
  <w:style w:type="character" w:customStyle="1" w:styleId="SubttuloCar">
    <w:name w:val="Subtítulo Car"/>
    <w:basedOn w:val="Fuentedeprrafopredeter"/>
    <w:link w:val="Subttulo"/>
    <w:uiPriority w:val="2"/>
    <w:rPr>
      <w:caps/>
      <w:color w:val="44546A" w:themeColor="text2"/>
      <w:spacing w:val="20"/>
      <w:kern w:val="0"/>
      <w:sz w:val="32"/>
      <w:lang w:val="es-ES" w:eastAsia="en-US"/>
      <w14:ligatures w14:val="none"/>
    </w:rPr>
  </w:style>
  <w:style w:type="paragraph" w:customStyle="1" w:styleId="A9B4550B676949FF846EEBBAF789DB52">
    <w:name w:val="A9B4550B676949FF846EEBBAF789DB52"/>
  </w:style>
  <w:style w:type="paragraph" w:customStyle="1" w:styleId="CEC514602C9C41ABB2694092C63DBD58">
    <w:name w:val="CEC514602C9C41ABB2694092C63DBD58"/>
  </w:style>
  <w:style w:type="paragraph" w:customStyle="1" w:styleId="BD9461F4A18B4E2F958D8FD57C3BFE0A">
    <w:name w:val="BD9461F4A18B4E2F958D8FD57C3BFE0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> Robert Cerón, David Solís, Juan José Castro </CompanyFax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{BB43CCB8-5669-4032-B04B-2C4B9A10CD2B}tf16392850_win32.dotx</Template>
  <TotalTime>614</TotalTime>
  <Pages>34</Pages>
  <Words>2586</Words>
  <Characters>14223</Characters>
  <Application>Microsoft Office Word</Application>
  <DocSecurity>0</DocSecurity>
  <Lines>118</Lines>
  <Paragraphs>33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jriverar</dc:creator>
  <cp:keywords/>
  <cp:lastModifiedBy>Udenar</cp:lastModifiedBy>
  <cp:revision>43</cp:revision>
  <cp:lastPrinted>2006-08-01T17:47:00Z</cp:lastPrinted>
  <dcterms:created xsi:type="dcterms:W3CDTF">2023-06-23T12:57:00Z</dcterms:created>
  <dcterms:modified xsi:type="dcterms:W3CDTF">2026-05-15T19:37:00Z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